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E08091" w14:textId="2B29EC57" w:rsidR="00055B14" w:rsidRPr="00D01A2B" w:rsidRDefault="007B27AF" w:rsidP="00CA5F93">
      <w:pPr>
        <w:pStyle w:val="Titel"/>
      </w:pPr>
      <w:r w:rsidRPr="00D01A2B">
        <w:t>Stack &amp; Heap</w:t>
      </w:r>
    </w:p>
    <w:p w14:paraId="67B11929" w14:textId="77FD6D29" w:rsidR="004A4962" w:rsidRPr="00D01A2B" w:rsidRDefault="00D01A2B" w:rsidP="007B27AF">
      <w:pPr>
        <w:pStyle w:val="berschrift1"/>
      </w:pPr>
      <w:r w:rsidRPr="00D01A2B">
        <w:rPr>
          <w:noProof/>
        </w:rPr>
        <w:drawing>
          <wp:anchor distT="0" distB="0" distL="114300" distR="114300" simplePos="0" relativeHeight="251658240" behindDoc="0" locked="0" layoutInCell="1" allowOverlap="1" wp14:anchorId="58F2E617" wp14:editId="5051C716">
            <wp:simplePos x="0" y="0"/>
            <wp:positionH relativeFrom="margin">
              <wp:posOffset>-635</wp:posOffset>
            </wp:positionH>
            <wp:positionV relativeFrom="paragraph">
              <wp:posOffset>424180</wp:posOffset>
            </wp:positionV>
            <wp:extent cx="1755140" cy="2579370"/>
            <wp:effectExtent l="0" t="0" r="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7AF" w:rsidRPr="00D01A2B">
        <w:t>Übersicht</w:t>
      </w:r>
    </w:p>
    <w:p w14:paraId="56B7A218" w14:textId="7AE32B34" w:rsidR="007B27AF" w:rsidRPr="00D01A2B" w:rsidRDefault="007B27AF" w:rsidP="007B27AF"/>
    <w:p w14:paraId="0DA9AB6E" w14:textId="1B483E31" w:rsidR="007B27AF" w:rsidRPr="00D01A2B" w:rsidRDefault="007B27AF" w:rsidP="007B27AF">
      <w:pPr>
        <w:rPr>
          <w:lang w:val="en-AT"/>
        </w:rPr>
      </w:pPr>
      <w:r w:rsidRPr="00D01A2B">
        <w:t>Prozeduren</w:t>
      </w:r>
      <w:r w:rsidR="00D01A2B">
        <w:rPr>
          <w:lang w:val="en-AT"/>
        </w:rPr>
        <w:t xml:space="preserve"> </w:t>
      </w:r>
      <w:proofErr w:type="spellStart"/>
      <w:r w:rsidR="00D01A2B">
        <w:rPr>
          <w:lang w:val="en-AT"/>
        </w:rPr>
        <w:t>im</w:t>
      </w:r>
      <w:proofErr w:type="spellEnd"/>
      <w:r w:rsidR="00D01A2B">
        <w:rPr>
          <w:lang w:val="en-AT"/>
        </w:rPr>
        <w:t xml:space="preserve"> Stack</w:t>
      </w:r>
    </w:p>
    <w:p w14:paraId="5E4CF7A8" w14:textId="77777777" w:rsidR="007B27AF" w:rsidRPr="00D01A2B" w:rsidRDefault="007B27AF" w:rsidP="007B27AF"/>
    <w:p w14:paraId="0F6DC25B" w14:textId="12E6179E" w:rsidR="007B27AF" w:rsidRPr="00D01A2B" w:rsidRDefault="007B27AF" w:rsidP="007B27AF">
      <w:r w:rsidRPr="00D01A2B">
        <w:br w:type="textWrapping" w:clear="all"/>
      </w:r>
    </w:p>
    <w:p w14:paraId="2024BDD3" w14:textId="006496AB" w:rsidR="007B27AF" w:rsidRPr="00D01A2B" w:rsidRDefault="007B27AF" w:rsidP="007B27AF">
      <w:r w:rsidRPr="00D01A2B">
        <w:t>“Es gibt Stack und Heap, am Stack die statischen, am Heap die dyn</w:t>
      </w:r>
      <w:r w:rsidR="00D01A2B" w:rsidRPr="00D01A2B">
        <w:t>amischen Variablen</w:t>
      </w:r>
      <w:r w:rsidRPr="00D01A2B">
        <w:br/>
        <w:t xml:space="preserve">Stack wird bereinigt, beim Heap muss es der Nutzer machen </w:t>
      </w:r>
      <w:r w:rsidR="00D01A2B" w:rsidRPr="00D01A2B">
        <w:t>bzw.</w:t>
      </w:r>
      <w:r w:rsidRPr="00D01A2B">
        <w:t xml:space="preserve"> macht das der </w:t>
      </w:r>
      <w:proofErr w:type="spellStart"/>
      <w:r w:rsidRPr="00D01A2B">
        <w:t>GarbageCollector</w:t>
      </w:r>
      <w:proofErr w:type="spellEnd"/>
      <w:r w:rsidRPr="00D01A2B">
        <w:t>.”</w:t>
      </w:r>
    </w:p>
    <w:p w14:paraId="1CE752E5" w14:textId="662B64D0" w:rsidR="007B27AF" w:rsidRDefault="007B27AF" w:rsidP="007B27AF">
      <w:r w:rsidRPr="00D01A2B">
        <w:t>Dynamischen Speicher Anfordern</w:t>
      </w:r>
      <w:r w:rsidR="00D01A2B" w:rsidRPr="00D01A2B">
        <w:t xml:space="preserve"> mit </w:t>
      </w:r>
      <w:proofErr w:type="spellStart"/>
      <w:r w:rsidR="00D01A2B" w:rsidRPr="00D01A2B">
        <w:rPr>
          <w:i/>
        </w:rPr>
        <w:t>new</w:t>
      </w:r>
      <w:proofErr w:type="spellEnd"/>
      <w:r w:rsidR="00D01A2B" w:rsidRPr="00D01A2B">
        <w:t>.</w:t>
      </w:r>
    </w:p>
    <w:p w14:paraId="29C774FA" w14:textId="7699239C" w:rsidR="00984590" w:rsidRDefault="00984590" w:rsidP="00984590">
      <w:pPr>
        <w:pStyle w:val="berschrift1"/>
        <w:rPr>
          <w:lang w:val="en-AT"/>
        </w:rPr>
      </w:pPr>
      <w:r>
        <w:rPr>
          <w:lang w:val="en-AT"/>
        </w:rPr>
        <w:t>Heap vs Stack</w:t>
      </w:r>
    </w:p>
    <w:p w14:paraId="6BF804FD" w14:textId="622D96BA" w:rsidR="00984590" w:rsidRDefault="00984590" w:rsidP="00984590">
      <w:pPr>
        <w:rPr>
          <w:lang w:val="en-AT"/>
        </w:rPr>
      </w:pPr>
      <w:r>
        <w:rPr>
          <w:noProof/>
        </w:rPr>
        <w:drawing>
          <wp:inline distT="0" distB="0" distL="0" distR="0" wp14:anchorId="49A99CA4" wp14:editId="71109F29">
            <wp:extent cx="3507475" cy="1452556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2951" cy="146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3850" w14:textId="1CF9E056" w:rsidR="00984590" w:rsidRDefault="00984590" w:rsidP="00984590">
      <w:pPr>
        <w:rPr>
          <w:lang w:val="en-AT"/>
        </w:rPr>
      </w:pPr>
      <w:r>
        <w:rPr>
          <w:noProof/>
        </w:rPr>
        <w:drawing>
          <wp:inline distT="0" distB="0" distL="0" distR="0" wp14:anchorId="392006E7" wp14:editId="5F81C193">
            <wp:extent cx="5760720" cy="129857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B05D" w14:textId="77777777" w:rsidR="00984590" w:rsidRDefault="00984590" w:rsidP="00984590">
      <w:pPr>
        <w:rPr>
          <w:lang w:val="en-AT"/>
        </w:rPr>
      </w:pPr>
    </w:p>
    <w:p w14:paraId="5DE9B14A" w14:textId="77777777" w:rsidR="00984590" w:rsidRDefault="00984590">
      <w:pPr>
        <w:jc w:val="both"/>
        <w:rPr>
          <w:lang w:val="en-AT"/>
        </w:rPr>
      </w:pPr>
      <w:r>
        <w:rPr>
          <w:lang w:val="en-AT"/>
        </w:rPr>
        <w:br w:type="page"/>
      </w:r>
    </w:p>
    <w:p w14:paraId="703DAE6B" w14:textId="36B72A33" w:rsidR="00D01A2B" w:rsidRDefault="00D01A2B" w:rsidP="00D01A2B">
      <w:pPr>
        <w:pStyle w:val="berschrift1"/>
        <w:rPr>
          <w:lang w:val="en-AT"/>
        </w:rPr>
      </w:pPr>
      <w:proofErr w:type="spellStart"/>
      <w:r>
        <w:rPr>
          <w:lang w:val="en-AT"/>
        </w:rPr>
        <w:lastRenderedPageBreak/>
        <w:t>Beispiel</w:t>
      </w:r>
      <w:proofErr w:type="spellEnd"/>
      <w:r>
        <w:rPr>
          <w:lang w:val="en-AT"/>
        </w:rPr>
        <w:t xml:space="preserve"> </w:t>
      </w:r>
      <w:proofErr w:type="spellStart"/>
      <w:r>
        <w:rPr>
          <w:lang w:val="en-AT"/>
        </w:rPr>
        <w:t>mit</w:t>
      </w:r>
      <w:proofErr w:type="spellEnd"/>
      <w:r>
        <w:rPr>
          <w:lang w:val="en-AT"/>
        </w:rPr>
        <w:t xml:space="preserve"> static </w:t>
      </w:r>
      <w:proofErr w:type="spellStart"/>
      <w:r w:rsidR="00C150B0">
        <w:rPr>
          <w:lang w:val="en-AT"/>
        </w:rPr>
        <w:t>Variablen</w:t>
      </w:r>
      <w:proofErr w:type="spellEnd"/>
      <w:r>
        <w:rPr>
          <w:lang w:val="en-AT"/>
        </w:rPr>
        <w:t xml:space="preserve"> </w:t>
      </w:r>
      <w:r w:rsidR="00C150B0">
        <w:rPr>
          <w:lang w:val="en-AT"/>
        </w:rPr>
        <w:t>u</w:t>
      </w:r>
      <w:r>
        <w:rPr>
          <w:lang w:val="en-AT"/>
        </w:rPr>
        <w:t>nd Stack</w:t>
      </w:r>
    </w:p>
    <w:p w14:paraId="575035BE" w14:textId="1D902A20" w:rsidR="00BA387E" w:rsidRDefault="00D01A2B" w:rsidP="00D01A2B">
      <w:pPr>
        <w:rPr>
          <w:lang w:val="en-AT"/>
        </w:rPr>
      </w:pPr>
      <w:r>
        <w:rPr>
          <w:noProof/>
        </w:rPr>
        <w:drawing>
          <wp:inline distT="0" distB="0" distL="0" distR="0" wp14:anchorId="5A0B9AEA" wp14:editId="0135DD9D">
            <wp:extent cx="4692494" cy="2586251"/>
            <wp:effectExtent l="0" t="0" r="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500" cy="261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6082" w14:textId="3FE6A97C" w:rsidR="00C150B0" w:rsidRDefault="00C150B0" w:rsidP="00984590">
      <w:pPr>
        <w:pStyle w:val="berschrift1"/>
        <w:rPr>
          <w:lang w:val="en-AT"/>
        </w:rPr>
      </w:pPr>
      <w:proofErr w:type="spellStart"/>
      <w:r>
        <w:rPr>
          <w:lang w:val="en-AT"/>
        </w:rPr>
        <w:t>Beispiel</w:t>
      </w:r>
      <w:proofErr w:type="spellEnd"/>
      <w:r>
        <w:rPr>
          <w:lang w:val="en-AT"/>
        </w:rPr>
        <w:t xml:space="preserve"> </w:t>
      </w:r>
      <w:proofErr w:type="spellStart"/>
      <w:r>
        <w:rPr>
          <w:lang w:val="en-AT"/>
        </w:rPr>
        <w:t>mit</w:t>
      </w:r>
      <w:proofErr w:type="spellEnd"/>
      <w:r>
        <w:rPr>
          <w:lang w:val="en-AT"/>
        </w:rPr>
        <w:t xml:space="preserve"> dynamic </w:t>
      </w:r>
      <w:proofErr w:type="spellStart"/>
      <w:r>
        <w:rPr>
          <w:lang w:val="en-AT"/>
        </w:rPr>
        <w:t>Variablen</w:t>
      </w:r>
      <w:proofErr w:type="spellEnd"/>
      <w:r>
        <w:rPr>
          <w:lang w:val="en-AT"/>
        </w:rPr>
        <w:t xml:space="preserve"> und Heap</w:t>
      </w:r>
    </w:p>
    <w:p w14:paraId="536FAB01" w14:textId="2D0B7688" w:rsidR="00BA387E" w:rsidRDefault="00C150B0" w:rsidP="00C150B0">
      <w:pPr>
        <w:rPr>
          <w:lang w:val="en-AT"/>
        </w:rPr>
      </w:pPr>
      <w:r>
        <w:rPr>
          <w:noProof/>
        </w:rPr>
        <w:drawing>
          <wp:inline distT="0" distB="0" distL="0" distR="0" wp14:anchorId="00D92FD0" wp14:editId="58008A84">
            <wp:extent cx="5595846" cy="2169994"/>
            <wp:effectExtent l="0" t="0" r="508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4756" cy="217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1E5B" w14:textId="64121F23" w:rsidR="00C150B0" w:rsidRDefault="00BA387E" w:rsidP="00BA387E">
      <w:pPr>
        <w:pStyle w:val="berschrift1"/>
        <w:rPr>
          <w:lang w:val="en-AT"/>
        </w:rPr>
      </w:pPr>
      <w:proofErr w:type="spellStart"/>
      <w:r>
        <w:rPr>
          <w:lang w:val="en-AT"/>
        </w:rPr>
        <w:t>Beispiel</w:t>
      </w:r>
      <w:proofErr w:type="spellEnd"/>
      <w:r>
        <w:rPr>
          <w:lang w:val="en-AT"/>
        </w:rPr>
        <w:t xml:space="preserve"> </w:t>
      </w:r>
      <w:proofErr w:type="spellStart"/>
      <w:r>
        <w:rPr>
          <w:lang w:val="en-AT"/>
        </w:rPr>
        <w:t>mit</w:t>
      </w:r>
      <w:proofErr w:type="spellEnd"/>
      <w:r>
        <w:rPr>
          <w:lang w:val="en-AT"/>
        </w:rPr>
        <w:t xml:space="preserve"> dynamic &amp; static </w:t>
      </w:r>
      <w:proofErr w:type="spellStart"/>
      <w:r>
        <w:rPr>
          <w:lang w:val="en-AT"/>
        </w:rPr>
        <w:t>Variablen</w:t>
      </w:r>
      <w:proofErr w:type="spellEnd"/>
    </w:p>
    <w:p w14:paraId="26416FA3" w14:textId="7F6ACFB9" w:rsidR="00BA387E" w:rsidRDefault="00BA387E" w:rsidP="00BA387E">
      <w:pPr>
        <w:rPr>
          <w:lang w:val="en-AT"/>
        </w:rPr>
      </w:pPr>
      <w:r>
        <w:rPr>
          <w:noProof/>
        </w:rPr>
        <w:drawing>
          <wp:inline distT="0" distB="0" distL="0" distR="0" wp14:anchorId="26662011" wp14:editId="36E8EBB7">
            <wp:extent cx="4742597" cy="1799385"/>
            <wp:effectExtent l="0" t="0" r="127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0026" cy="180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D9FA" w14:textId="77777777" w:rsidR="00BA387E" w:rsidRDefault="00BA387E">
      <w:pPr>
        <w:jc w:val="both"/>
        <w:rPr>
          <w:lang w:val="en-AT"/>
        </w:rPr>
      </w:pPr>
      <w:r>
        <w:rPr>
          <w:lang w:val="en-AT"/>
        </w:rPr>
        <w:br w:type="page"/>
      </w:r>
    </w:p>
    <w:p w14:paraId="20B21814" w14:textId="4CFA1019" w:rsidR="00C150B0" w:rsidRPr="003217D9" w:rsidRDefault="00C150B0" w:rsidP="00C150B0">
      <w:pPr>
        <w:pStyle w:val="berschrift1"/>
        <w:rPr>
          <w:lang w:val="en-AT"/>
        </w:rPr>
      </w:pPr>
      <w:r>
        <w:rPr>
          <w:lang w:val="en-AT"/>
        </w:rPr>
        <w:lastRenderedPageBreak/>
        <w:t xml:space="preserve">Call-By-Reference </w:t>
      </w:r>
      <w:proofErr w:type="spellStart"/>
      <w:r>
        <w:rPr>
          <w:lang w:val="en-AT"/>
        </w:rPr>
        <w:t>mit</w:t>
      </w:r>
      <w:proofErr w:type="spellEnd"/>
      <w:r>
        <w:rPr>
          <w:lang w:val="en-AT"/>
        </w:rPr>
        <w:t xml:space="preserve"> Static Var</w:t>
      </w:r>
      <w:proofErr w:type="spellStart"/>
      <w:r w:rsidR="003217D9">
        <w:rPr>
          <w:lang w:val="en-AT"/>
        </w:rPr>
        <w:t>iablen</w:t>
      </w:r>
      <w:proofErr w:type="spellEnd"/>
    </w:p>
    <w:p w14:paraId="055F8C45" w14:textId="1F83FA08" w:rsidR="003B4EAB" w:rsidRDefault="003B4EAB" w:rsidP="003B4EAB">
      <w:pPr>
        <w:rPr>
          <w:lang w:val="en-AT"/>
        </w:rPr>
      </w:pPr>
      <w:r w:rsidRPr="003B4EAB">
        <w:rPr>
          <w:i/>
          <w:lang w:val="en-AT"/>
        </w:rPr>
        <w:t>ref</w:t>
      </w:r>
      <w:r>
        <w:rPr>
          <w:lang w:val="en-AT"/>
        </w:rPr>
        <w:t xml:space="preserve"> in C# == </w:t>
      </w:r>
      <w:r w:rsidRPr="003B4EAB">
        <w:rPr>
          <w:i/>
          <w:lang w:val="en-AT"/>
        </w:rPr>
        <w:t>*</w:t>
      </w:r>
      <w:r>
        <w:rPr>
          <w:lang w:val="en-AT"/>
        </w:rPr>
        <w:t xml:space="preserve"> in C++</w:t>
      </w:r>
    </w:p>
    <w:p w14:paraId="251BBC48" w14:textId="256FEADA" w:rsidR="003B4EAB" w:rsidRDefault="003B4EAB" w:rsidP="003B4EAB">
      <w:pPr>
        <w:rPr>
          <w:lang w:val="en-AT"/>
        </w:rPr>
      </w:pPr>
      <w:r>
        <w:rPr>
          <w:noProof/>
        </w:rPr>
        <w:drawing>
          <wp:inline distT="0" distB="0" distL="0" distR="0" wp14:anchorId="75AAC065" wp14:editId="10BA9D34">
            <wp:extent cx="5581935" cy="2575616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0030" cy="261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7A98" w14:textId="3EF70527" w:rsidR="00BA387E" w:rsidRPr="003B4EAB" w:rsidRDefault="00BA387E" w:rsidP="003B4EAB">
      <w:pPr>
        <w:rPr>
          <w:lang w:val="en-AT"/>
        </w:rPr>
      </w:pPr>
      <w:r>
        <w:rPr>
          <w:noProof/>
        </w:rPr>
        <w:drawing>
          <wp:inline distT="0" distB="0" distL="0" distR="0" wp14:anchorId="258D8183" wp14:editId="700F22A9">
            <wp:extent cx="5581650" cy="2374293"/>
            <wp:effectExtent l="0" t="0" r="0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9961" cy="23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87E" w:rsidRPr="003B4EAB" w:rsidSect="006849AE">
      <w:headerReference w:type="default" r:id="rId18"/>
      <w:pgSz w:w="11906" w:h="16838"/>
      <w:pgMar w:top="1417" w:right="1417" w:bottom="1134" w:left="1417" w:header="708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C07381" w14:textId="77777777" w:rsidR="00E04FCE" w:rsidRDefault="00E04FCE" w:rsidP="00C02EF0">
      <w:pPr>
        <w:spacing w:after="0" w:line="240" w:lineRule="auto"/>
      </w:pPr>
      <w:r>
        <w:separator/>
      </w:r>
    </w:p>
  </w:endnote>
  <w:endnote w:type="continuationSeparator" w:id="0">
    <w:p w14:paraId="2B43C7DE" w14:textId="77777777" w:rsidR="00E04FCE" w:rsidRDefault="00E04FCE" w:rsidP="00C02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B307AB" w14:textId="77777777" w:rsidR="00E04FCE" w:rsidRDefault="00E04FCE" w:rsidP="00C02EF0">
      <w:pPr>
        <w:spacing w:after="0" w:line="240" w:lineRule="auto"/>
      </w:pPr>
      <w:r>
        <w:separator/>
      </w:r>
    </w:p>
  </w:footnote>
  <w:footnote w:type="continuationSeparator" w:id="0">
    <w:p w14:paraId="16214663" w14:textId="77777777" w:rsidR="00E04FCE" w:rsidRDefault="00E04FCE" w:rsidP="00C02E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AB3E9B" w14:textId="77777777" w:rsidR="006849AE" w:rsidRDefault="00C02EF0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38F1274" wp14:editId="02C3D126">
              <wp:simplePos x="0" y="0"/>
              <wp:positionH relativeFrom="margin">
                <wp:align>left</wp:align>
              </wp:positionH>
              <wp:positionV relativeFrom="topMargin">
                <wp:posOffset>370936</wp:posOffset>
              </wp:positionV>
              <wp:extent cx="6547449" cy="163902"/>
              <wp:effectExtent l="0" t="0" r="0" b="0"/>
              <wp:wrapNone/>
              <wp:docPr id="473" name="Textfeld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47449" cy="163902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7F6B8" w14:textId="377D17A7" w:rsidR="00C02EF0" w:rsidRDefault="00E04FCE">
                          <w:pPr>
                            <w:spacing w:after="0" w:line="240" w:lineRule="auto"/>
                          </w:pPr>
                          <w:sdt>
                            <w:sdtPr>
                              <w:alias w:val="Titel"/>
                              <w:id w:val="7867924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3B4EAB">
                                <w:rPr>
                                  <w:lang w:val="en-AT"/>
                                </w:rPr>
                                <w:t>INF</w:t>
                              </w:r>
                              <w:r w:rsidR="00C02EF0">
                                <w:t xml:space="preserve"> -</w:t>
                              </w:r>
                              <w:r w:rsidR="007B27AF">
                                <w:rPr>
                                  <w:lang w:val="en-AT"/>
                                </w:rPr>
                                <w:t xml:space="preserve"> </w:t>
                              </w:r>
                              <w:r w:rsidR="00507E29">
                                <w:t>APC</w:t>
                              </w:r>
                            </w:sdtContent>
                          </w:sdt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  <w:t xml:space="preserve"> Tim Hofmann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8F1274" id="_x0000_t202" coordsize="21600,21600" o:spt="202" path="m,l,21600r21600,l21600,xe">
              <v:stroke joinstyle="miter"/>
              <v:path gradientshapeok="t" o:connecttype="rect"/>
            </v:shapetype>
            <v:shape id="Textfeld 473" o:spid="_x0000_s1026" type="#_x0000_t202" style="position:absolute;margin-left:0;margin-top:29.2pt;width:515.55pt;height:12.9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" o:allowincell="f" filled="f" stroked="f">
              <v:textbox inset=",0,,0">
                <w:txbxContent>
                  <w:p w14:paraId="33F7F6B8" w14:textId="377D17A7" w:rsidR="00C02EF0" w:rsidRDefault="00E04FCE">
                    <w:pPr>
                      <w:spacing w:after="0" w:line="240" w:lineRule="auto"/>
                    </w:pPr>
                    <w:sdt>
                      <w:sdtPr>
                        <w:alias w:val="Titel"/>
                        <w:id w:val="78679243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3B4EAB">
                          <w:rPr>
                            <w:lang w:val="en-AT"/>
                          </w:rPr>
                          <w:t>INF</w:t>
                        </w:r>
                        <w:r w:rsidR="00C02EF0">
                          <w:t xml:space="preserve"> -</w:t>
                        </w:r>
                        <w:r w:rsidR="007B27AF">
                          <w:rPr>
                            <w:lang w:val="en-AT"/>
                          </w:rPr>
                          <w:t xml:space="preserve"> </w:t>
                        </w:r>
                        <w:r w:rsidR="00507E29">
                          <w:t>APC</w:t>
                        </w:r>
                      </w:sdtContent>
                    </w:sdt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  <w:t xml:space="preserve"> Tim Hofmann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D3B4C96" wp14:editId="56F5EFA8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4" name="Textfeld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5F8E7FDE" w14:textId="77777777" w:rsidR="00C02EF0" w:rsidRDefault="00C02EF0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Pr="00C02EF0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3B4C96" id="Textfeld 474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" o:allowincell="f" fillcolor="#4f81bd [3204]" stroked="f">
              <v:textbox style="mso-fit-shape-to-text:t" inset=",0,,0">
                <w:txbxContent>
                  <w:p w14:paraId="5F8E7FDE" w14:textId="77777777" w:rsidR="00C02EF0" w:rsidRDefault="00C02EF0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Pr="00C02EF0">
                      <w:rPr>
                        <w:noProof/>
                        <w:color w:val="FFFFFF" w:themeColor="background1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="006849AE">
      <w:tab/>
    </w:r>
    <w:r w:rsidR="006849AE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7AF"/>
    <w:rsid w:val="0003044C"/>
    <w:rsid w:val="00055B14"/>
    <w:rsid w:val="001D38E2"/>
    <w:rsid w:val="00292AD3"/>
    <w:rsid w:val="002E610E"/>
    <w:rsid w:val="003217D9"/>
    <w:rsid w:val="0032350B"/>
    <w:rsid w:val="0033252E"/>
    <w:rsid w:val="00364AB5"/>
    <w:rsid w:val="003B4EAB"/>
    <w:rsid w:val="003D239E"/>
    <w:rsid w:val="00497912"/>
    <w:rsid w:val="004A4962"/>
    <w:rsid w:val="00507E29"/>
    <w:rsid w:val="005B7B02"/>
    <w:rsid w:val="005F20D0"/>
    <w:rsid w:val="006849AE"/>
    <w:rsid w:val="0069670C"/>
    <w:rsid w:val="00703AA0"/>
    <w:rsid w:val="0071171C"/>
    <w:rsid w:val="00733356"/>
    <w:rsid w:val="007B27AF"/>
    <w:rsid w:val="00900C88"/>
    <w:rsid w:val="00970D90"/>
    <w:rsid w:val="0097623A"/>
    <w:rsid w:val="00984590"/>
    <w:rsid w:val="00A43BB7"/>
    <w:rsid w:val="00A74162"/>
    <w:rsid w:val="00AA1D4F"/>
    <w:rsid w:val="00BA387E"/>
    <w:rsid w:val="00C02EF0"/>
    <w:rsid w:val="00C150B0"/>
    <w:rsid w:val="00C434A5"/>
    <w:rsid w:val="00C84293"/>
    <w:rsid w:val="00CA5F93"/>
    <w:rsid w:val="00D01A2B"/>
    <w:rsid w:val="00DF19B9"/>
    <w:rsid w:val="00E04FCE"/>
    <w:rsid w:val="00EA69D3"/>
    <w:rsid w:val="00ED5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F1C7A7E"/>
  <w15:docId w15:val="{F997EF18-6C44-4DA0-A6CE-00F86CB52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de-A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A69D3"/>
    <w:pPr>
      <w:jc w:val="left"/>
    </w:pPr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A69D3"/>
    <w:pPr>
      <w:spacing w:before="300" w:after="40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33356"/>
    <w:pPr>
      <w:spacing w:after="0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33356"/>
    <w:pPr>
      <w:spacing w:after="0"/>
      <w:outlineLvl w:val="2"/>
    </w:pPr>
    <w:rPr>
      <w:smallCaps/>
      <w:spacing w:val="5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33356"/>
    <w:pPr>
      <w:spacing w:after="0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33356"/>
    <w:pPr>
      <w:spacing w:after="0"/>
      <w:outlineLvl w:val="4"/>
    </w:pPr>
    <w:rPr>
      <w:smallCaps/>
      <w:color w:val="E36C0A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33356"/>
    <w:pPr>
      <w:spacing w:after="0"/>
      <w:outlineLvl w:val="5"/>
    </w:pPr>
    <w:rPr>
      <w:smallCaps/>
      <w:color w:val="F79646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33356"/>
    <w:pPr>
      <w:spacing w:after="0"/>
      <w:outlineLvl w:val="6"/>
    </w:pPr>
    <w:rPr>
      <w:b/>
      <w:bCs/>
      <w:smallCaps/>
      <w:color w:val="F79646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33356"/>
    <w:pPr>
      <w:spacing w:after="0"/>
      <w:outlineLvl w:val="7"/>
    </w:pPr>
    <w:rPr>
      <w:b/>
      <w:bCs/>
      <w:i/>
      <w:iCs/>
      <w:smallCaps/>
      <w:color w:val="E36C0A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33356"/>
    <w:pPr>
      <w:spacing w:after="0"/>
      <w:outlineLvl w:val="8"/>
    </w:pPr>
    <w:rPr>
      <w:b/>
      <w:bCs/>
      <w:i/>
      <w:iCs/>
      <w:smallCaps/>
      <w:color w:val="984806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733356"/>
    <w:pPr>
      <w:pBdr>
        <w:top w:val="single" w:sz="8" w:space="1" w:color="F79646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33356"/>
    <w:rPr>
      <w:smallCaps/>
      <w:color w:val="262626" w:themeColor="text1" w:themeTint="D9"/>
      <w:sz w:val="52"/>
      <w:szCs w:val="52"/>
    </w:rPr>
  </w:style>
  <w:style w:type="paragraph" w:styleId="Kopfzeile">
    <w:name w:val="header"/>
    <w:basedOn w:val="Standard"/>
    <w:link w:val="KopfzeileZchn"/>
    <w:uiPriority w:val="99"/>
    <w:unhideWhenUsed/>
    <w:rsid w:val="00C02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02EF0"/>
  </w:style>
  <w:style w:type="paragraph" w:styleId="Fuzeile">
    <w:name w:val="footer"/>
    <w:basedOn w:val="Standard"/>
    <w:link w:val="FuzeileZchn"/>
    <w:uiPriority w:val="99"/>
    <w:unhideWhenUsed/>
    <w:rsid w:val="00C02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02EF0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02E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02EF0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A69D3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33356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33356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3335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33356"/>
    <w:rPr>
      <w:smallCaps/>
      <w:color w:val="E36C0A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33356"/>
    <w:rPr>
      <w:smallCaps/>
      <w:color w:val="F79646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33356"/>
    <w:rPr>
      <w:b/>
      <w:bCs/>
      <w:smallCaps/>
      <w:color w:val="F79646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33356"/>
    <w:rPr>
      <w:b/>
      <w:bCs/>
      <w:i/>
      <w:iCs/>
      <w:smallCaps/>
      <w:color w:val="E36C0A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33356"/>
    <w:rPr>
      <w:b/>
      <w:bCs/>
      <w:i/>
      <w:iCs/>
      <w:smallCaps/>
      <w:color w:val="984806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733356"/>
    <w:rPr>
      <w:b/>
      <w:bCs/>
      <w:caps/>
      <w:sz w:val="16"/>
      <w:szCs w:val="1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3335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3335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733356"/>
    <w:rPr>
      <w:b/>
      <w:bCs/>
      <w:color w:val="F79646" w:themeColor="accent6"/>
    </w:rPr>
  </w:style>
  <w:style w:type="character" w:styleId="Hervorhebung">
    <w:name w:val="Emphasis"/>
    <w:uiPriority w:val="20"/>
    <w:qFormat/>
    <w:rsid w:val="00733356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EA69D3"/>
    <w:pPr>
      <w:spacing w:after="0" w:line="240" w:lineRule="auto"/>
      <w:jc w:val="left"/>
    </w:pPr>
  </w:style>
  <w:style w:type="paragraph" w:styleId="Zitat">
    <w:name w:val="Quote"/>
    <w:basedOn w:val="Standard"/>
    <w:next w:val="Standard"/>
    <w:link w:val="ZitatZchn"/>
    <w:uiPriority w:val="29"/>
    <w:qFormat/>
    <w:rsid w:val="0073335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73335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33356"/>
    <w:pPr>
      <w:pBdr>
        <w:top w:val="single" w:sz="8" w:space="1" w:color="F79646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33356"/>
    <w:rPr>
      <w:b/>
      <w:bCs/>
      <w:i/>
      <w:iCs/>
    </w:rPr>
  </w:style>
  <w:style w:type="character" w:styleId="SchwacheHervorhebung">
    <w:name w:val="Subtle Emphasis"/>
    <w:uiPriority w:val="19"/>
    <w:qFormat/>
    <w:rsid w:val="00733356"/>
    <w:rPr>
      <w:i/>
      <w:iCs/>
    </w:rPr>
  </w:style>
  <w:style w:type="character" w:styleId="IntensiveHervorhebung">
    <w:name w:val="Intense Emphasis"/>
    <w:uiPriority w:val="21"/>
    <w:qFormat/>
    <w:rsid w:val="00733356"/>
    <w:rPr>
      <w:b/>
      <w:bCs/>
      <w:i/>
      <w:iCs/>
      <w:color w:val="F79646" w:themeColor="accent6"/>
      <w:spacing w:val="10"/>
    </w:rPr>
  </w:style>
  <w:style w:type="character" w:styleId="SchwacherVerweis">
    <w:name w:val="Subtle Reference"/>
    <w:uiPriority w:val="31"/>
    <w:qFormat/>
    <w:rsid w:val="00733356"/>
    <w:rPr>
      <w:b/>
      <w:bCs/>
    </w:rPr>
  </w:style>
  <w:style w:type="character" w:styleId="IntensiverVerweis">
    <w:name w:val="Intense Reference"/>
    <w:uiPriority w:val="32"/>
    <w:qFormat/>
    <w:rsid w:val="0073335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73335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73335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imho\Documents\Benutzerdefinierte%20Office-Vorlagen\School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C0AE18120907E45A16442AFE45E0942" ma:contentTypeVersion="7" ma:contentTypeDescription="Ein neues Dokument erstellen." ma:contentTypeScope="" ma:versionID="d87ffdce725134b6035700439367409d">
  <xsd:schema xmlns:xsd="http://www.w3.org/2001/XMLSchema" xmlns:xs="http://www.w3.org/2001/XMLSchema" xmlns:p="http://schemas.microsoft.com/office/2006/metadata/properties" xmlns:ns3="b3aa33b6-2aa8-437d-9a69-a26f602636f9" targetNamespace="http://schemas.microsoft.com/office/2006/metadata/properties" ma:root="true" ma:fieldsID="8921046401144908c4b96d40e521cc93" ns3:_="">
    <xsd:import namespace="b3aa33b6-2aa8-437d-9a69-a26f602636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aa33b6-2aa8-437d-9a69-a26f602636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74A3FA5-A5CD-49AC-948D-EA9E80FFE3A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DA2D8F-5D79-438B-909A-987FACB139B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B46E435-FA08-486A-AA4F-5E527EDB242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1B6A8DC-AF72-47C4-90BE-2EB5298F80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aa33b6-2aa8-437d-9a69-a26f602636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School.dotx</Template>
  <TotalTime>0</TotalTime>
  <Pages>3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INF - APC</vt:lpstr>
    </vt:vector>
  </TitlesOfParts>
  <Company>Hewlett-Packard</Company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 - APC</dc:title>
  <dc:creator>Tim Hofmann</dc:creator>
  <cp:lastModifiedBy>Tim Hofmann</cp:lastModifiedBy>
  <cp:revision>3</cp:revision>
  <cp:lastPrinted>2019-05-06T06:02:00Z</cp:lastPrinted>
  <dcterms:created xsi:type="dcterms:W3CDTF">2021-02-18T08:36:00Z</dcterms:created>
  <dcterms:modified xsi:type="dcterms:W3CDTF">2021-02-18T08:37:00Z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0x0101005C0AE18120907E45A16442AFE45E0942</vt:lpwstr>
  </property>
  <property fmtid="{D5CDD505-2E9C-101B-9397-08002B2CF9AE}" pid="3" name="IsMyDocuments">
    <vt:bool>true</vt:bool>
  </property>
</Properties>
</file>