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0B466" w14:textId="0C728E30" w:rsidR="00821D9A" w:rsidRPr="009A75CA" w:rsidRDefault="00E254FD" w:rsidP="00821D9A">
      <w:pPr>
        <w:pStyle w:val="Title"/>
      </w:pPr>
      <w:r w:rsidRPr="009A75CA">
        <w:t>Virtualisierungen</w:t>
      </w:r>
    </w:p>
    <w:p w14:paraId="0DAD72BD" w14:textId="1F7BF8BC" w:rsidR="00821D9A" w:rsidRPr="009A75CA" w:rsidRDefault="0037408C" w:rsidP="0037408C">
      <w:pPr>
        <w:pStyle w:val="Heading1"/>
      </w:pPr>
      <w:r w:rsidRPr="009A75CA">
        <w:t>Übersicht</w:t>
      </w:r>
    </w:p>
    <w:p w14:paraId="013D6CF9" w14:textId="357C5273" w:rsidR="00821D9A" w:rsidRPr="009A75CA" w:rsidRDefault="00821D9A" w:rsidP="00821D9A">
      <w:r w:rsidRPr="009A75CA">
        <w:t xml:space="preserve">Trennung von vorhandenen (Festplatten, Prozessoren, Speicher, Festplatte, </w:t>
      </w:r>
      <w:r w:rsidR="00C42ED0">
        <w:t>...) und verfügbaren Ressourcen -&gt;</w:t>
      </w:r>
      <w:r w:rsidRPr="009A75CA">
        <w:t xml:space="preserve"> Es werden nicht immer alle Ressourcen benötigt.</w:t>
      </w:r>
    </w:p>
    <w:p w14:paraId="48697C7E" w14:textId="7D73CBD5" w:rsidR="00821D9A" w:rsidRPr="009A75CA" w:rsidRDefault="009D2766" w:rsidP="00821D9A">
      <w:r w:rsidRPr="009A75CA">
        <w:rPr>
          <w:noProof/>
          <w:lang w:val="de-AT" w:eastAsia="de-AT"/>
        </w:rPr>
        <w:drawing>
          <wp:anchor distT="0" distB="0" distL="114300" distR="114300" simplePos="0" relativeHeight="251658241" behindDoc="0" locked="0" layoutInCell="1" allowOverlap="1" wp14:anchorId="065B616E" wp14:editId="5E5FA436">
            <wp:simplePos x="0" y="0"/>
            <wp:positionH relativeFrom="margin">
              <wp:align>left</wp:align>
            </wp:positionH>
            <wp:positionV relativeFrom="paragraph">
              <wp:posOffset>6302</wp:posOffset>
            </wp:positionV>
            <wp:extent cx="3140701" cy="2053988"/>
            <wp:effectExtent l="0" t="0" r="3175" b="381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01" cy="205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0C5F6" w14:textId="76701CD8" w:rsidR="00821D9A" w:rsidRPr="009A75CA" w:rsidRDefault="00821D9A" w:rsidP="00821D9A">
      <w:r w:rsidRPr="009A75CA">
        <w:rPr>
          <w:noProof/>
          <w:lang w:val="de-AT" w:eastAsia="de-AT"/>
        </w:rPr>
        <w:drawing>
          <wp:anchor distT="0" distB="0" distL="114300" distR="114300" simplePos="0" relativeHeight="251658242" behindDoc="0" locked="0" layoutInCell="1" allowOverlap="1" wp14:anchorId="2DB0B92A" wp14:editId="5B4AF132">
            <wp:simplePos x="0" y="0"/>
            <wp:positionH relativeFrom="margin">
              <wp:align>left</wp:align>
            </wp:positionH>
            <wp:positionV relativeFrom="paragraph">
              <wp:posOffset>1801801</wp:posOffset>
            </wp:positionV>
            <wp:extent cx="3140906" cy="2750024"/>
            <wp:effectExtent l="0" t="0" r="254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906" cy="275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EAD41" w14:textId="4630961C" w:rsidR="00821D9A" w:rsidRPr="009A75CA" w:rsidRDefault="00821D9A" w:rsidP="00821D9A">
      <w:pPr>
        <w:tabs>
          <w:tab w:val="left" w:pos="1290"/>
        </w:tabs>
      </w:pPr>
    </w:p>
    <w:p w14:paraId="65AC7512" w14:textId="39E7E579" w:rsidR="00821D9A" w:rsidRPr="009A75CA" w:rsidRDefault="00821D9A" w:rsidP="00821D9A">
      <w:pPr>
        <w:tabs>
          <w:tab w:val="left" w:pos="1290"/>
        </w:tabs>
      </w:pPr>
    </w:p>
    <w:p w14:paraId="31F2E129" w14:textId="1016ED32" w:rsidR="00821D9A" w:rsidRPr="009A75CA" w:rsidRDefault="00821D9A" w:rsidP="00821D9A">
      <w:pPr>
        <w:tabs>
          <w:tab w:val="left" w:pos="1290"/>
        </w:tabs>
      </w:pPr>
    </w:p>
    <w:p w14:paraId="2631B3E6" w14:textId="53720CB9" w:rsidR="00821D9A" w:rsidRPr="009A75CA" w:rsidRDefault="00821D9A" w:rsidP="00821D9A">
      <w:pPr>
        <w:tabs>
          <w:tab w:val="left" w:pos="1290"/>
        </w:tabs>
      </w:pPr>
    </w:p>
    <w:p w14:paraId="3899793D" w14:textId="7A4EC123" w:rsidR="00821D9A" w:rsidRPr="009A75CA" w:rsidRDefault="00821D9A" w:rsidP="00821D9A">
      <w:pPr>
        <w:tabs>
          <w:tab w:val="left" w:pos="1290"/>
        </w:tabs>
      </w:pPr>
    </w:p>
    <w:p w14:paraId="3D172737" w14:textId="0AB857BB" w:rsidR="00821D9A" w:rsidRPr="009A75CA" w:rsidRDefault="00821D9A" w:rsidP="00821D9A">
      <w:pPr>
        <w:tabs>
          <w:tab w:val="left" w:pos="1290"/>
        </w:tabs>
      </w:pPr>
    </w:p>
    <w:p w14:paraId="384725D8" w14:textId="7E23FFDA" w:rsidR="00821D9A" w:rsidRPr="009A75CA" w:rsidRDefault="00821D9A" w:rsidP="00821D9A">
      <w:pPr>
        <w:tabs>
          <w:tab w:val="left" w:pos="1290"/>
        </w:tabs>
      </w:pPr>
    </w:p>
    <w:p w14:paraId="02C68495" w14:textId="781AA593" w:rsidR="00821D9A" w:rsidRPr="009A75CA" w:rsidRDefault="00821D9A" w:rsidP="00821D9A">
      <w:pPr>
        <w:tabs>
          <w:tab w:val="left" w:pos="1290"/>
        </w:tabs>
      </w:pPr>
    </w:p>
    <w:p w14:paraId="61678FEF" w14:textId="47AB24E6" w:rsidR="00821D9A" w:rsidRPr="009A75CA" w:rsidRDefault="00821D9A" w:rsidP="00821D9A">
      <w:pPr>
        <w:tabs>
          <w:tab w:val="left" w:pos="1290"/>
        </w:tabs>
      </w:pPr>
    </w:p>
    <w:p w14:paraId="618F9B68" w14:textId="237ECA44" w:rsidR="00821D9A" w:rsidRPr="009A75CA" w:rsidRDefault="00821D9A" w:rsidP="00821D9A">
      <w:pPr>
        <w:tabs>
          <w:tab w:val="left" w:pos="1290"/>
        </w:tabs>
      </w:pPr>
    </w:p>
    <w:p w14:paraId="74AC22B1" w14:textId="6C6EB17B" w:rsidR="00821D9A" w:rsidRPr="009A75CA" w:rsidRDefault="00821D9A" w:rsidP="00821D9A">
      <w:pPr>
        <w:tabs>
          <w:tab w:val="left" w:pos="1290"/>
        </w:tabs>
      </w:pPr>
    </w:p>
    <w:p w14:paraId="29A946A0" w14:textId="01C57E3B" w:rsidR="00821D9A" w:rsidRPr="009A75CA" w:rsidRDefault="00821D9A" w:rsidP="00821D9A">
      <w:pPr>
        <w:tabs>
          <w:tab w:val="left" w:pos="1290"/>
        </w:tabs>
      </w:pPr>
      <w:r w:rsidRPr="009A75CA">
        <w:tab/>
      </w:r>
    </w:p>
    <w:p w14:paraId="5B52A0A7" w14:textId="08F42FE7" w:rsidR="00821D9A" w:rsidRPr="009A75CA" w:rsidRDefault="004D526A" w:rsidP="004D526A">
      <w:pPr>
        <w:tabs>
          <w:tab w:val="left" w:pos="1290"/>
        </w:tabs>
      </w:pPr>
      <w:r>
        <w:tab/>
      </w:r>
      <w:r>
        <w:tab/>
      </w:r>
      <w:r>
        <w:tab/>
      </w:r>
      <w:r>
        <w:tab/>
      </w:r>
    </w:p>
    <w:p w14:paraId="326BB648" w14:textId="583E0468" w:rsidR="00821D9A" w:rsidRDefault="0037408C" w:rsidP="0037408C">
      <w:pPr>
        <w:pStyle w:val="Heading1"/>
      </w:pPr>
      <w:r w:rsidRPr="009A75CA">
        <w:t>Motivation</w:t>
      </w:r>
    </w:p>
    <w:p w14:paraId="5E3BEC29" w14:textId="69B517F7" w:rsidR="0016281F" w:rsidRPr="0016281F" w:rsidRDefault="0016281F" w:rsidP="0016281F">
      <w:r w:rsidRPr="0016281F">
        <w:rPr>
          <w:noProof/>
          <w:lang w:val="de-AT" w:eastAsia="de-AT"/>
        </w:rPr>
        <w:drawing>
          <wp:inline distT="0" distB="0" distL="0" distR="0" wp14:anchorId="4B5DC60A" wp14:editId="6094ADCE">
            <wp:extent cx="2794959" cy="2082355"/>
            <wp:effectExtent l="0" t="0" r="571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469" cy="210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1ECC" w14:textId="060B724D" w:rsidR="0037408C" w:rsidRPr="009A75CA" w:rsidRDefault="0037408C" w:rsidP="0037408C">
      <w:r w:rsidRPr="009A75CA">
        <w:rPr>
          <w:noProof/>
          <w:lang w:val="de-AT" w:eastAsia="de-AT"/>
        </w:rPr>
        <w:lastRenderedPageBreak/>
        <w:drawing>
          <wp:inline distT="0" distB="0" distL="0" distR="0" wp14:anchorId="270EE49C" wp14:editId="7CF8E7A1">
            <wp:extent cx="2780199" cy="1834772"/>
            <wp:effectExtent l="0" t="0" r="127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2366" cy="184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5CA">
        <w:rPr>
          <w:noProof/>
          <w:lang w:val="de-AT" w:eastAsia="de-AT"/>
        </w:rPr>
        <w:drawing>
          <wp:inline distT="0" distB="0" distL="0" distR="0" wp14:anchorId="6F818872" wp14:editId="399F8B71">
            <wp:extent cx="3070747" cy="1697263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1198" cy="17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87FB" w14:textId="77777777" w:rsidR="0037408C" w:rsidRPr="009A75CA" w:rsidRDefault="0037408C" w:rsidP="0037408C">
      <w:r w:rsidRPr="009A75CA">
        <w:rPr>
          <w:noProof/>
          <w:lang w:val="de-AT" w:eastAsia="de-AT"/>
        </w:rPr>
        <w:drawing>
          <wp:anchor distT="0" distB="0" distL="114300" distR="114300" simplePos="0" relativeHeight="251658244" behindDoc="0" locked="0" layoutInCell="1" allowOverlap="1" wp14:anchorId="2ABE7FB2" wp14:editId="6D98FAE2">
            <wp:simplePos x="897571" y="5469571"/>
            <wp:positionH relativeFrom="column">
              <wp:align>left</wp:align>
            </wp:positionH>
            <wp:positionV relativeFrom="paragraph">
              <wp:align>top</wp:align>
            </wp:positionV>
            <wp:extent cx="2901950" cy="2293858"/>
            <wp:effectExtent l="0" t="0" r="0" b="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293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E4403" w14:textId="439E4DD5" w:rsidR="0037408C" w:rsidRPr="009A75CA" w:rsidRDefault="0037408C" w:rsidP="0037408C">
      <w:pPr>
        <w:tabs>
          <w:tab w:val="left" w:pos="1325"/>
        </w:tabs>
      </w:pPr>
      <w:r w:rsidRPr="009A75CA">
        <w:br/>
      </w:r>
      <w:r w:rsidRPr="009A75CA">
        <w:rPr>
          <w:noProof/>
          <w:lang w:val="de-AT" w:eastAsia="de-AT"/>
        </w:rPr>
        <w:drawing>
          <wp:inline distT="0" distB="0" distL="0" distR="0" wp14:anchorId="7ACB0157" wp14:editId="30CD1224">
            <wp:extent cx="2912735" cy="1520260"/>
            <wp:effectExtent l="0" t="0" r="254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152" cy="153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CF14" w14:textId="77777777" w:rsidR="0037408C" w:rsidRPr="009A75CA" w:rsidRDefault="0037408C">
      <w:pPr>
        <w:jc w:val="both"/>
      </w:pPr>
      <w:r w:rsidRPr="009A75CA">
        <w:br w:type="page"/>
      </w:r>
    </w:p>
    <w:p w14:paraId="114C9FE2" w14:textId="0BCC427A" w:rsidR="0037408C" w:rsidRPr="009A75CA" w:rsidRDefault="0037408C" w:rsidP="0037408C">
      <w:pPr>
        <w:pStyle w:val="Heading1"/>
      </w:pPr>
      <w:r w:rsidRPr="009A75CA">
        <w:lastRenderedPageBreak/>
        <w:t>Varianten</w:t>
      </w:r>
    </w:p>
    <w:p w14:paraId="129405EC" w14:textId="77777777" w:rsidR="0037408C" w:rsidRPr="009A75CA" w:rsidRDefault="0037408C" w:rsidP="0037408C">
      <w:pPr>
        <w:tabs>
          <w:tab w:val="left" w:pos="1201"/>
        </w:tabs>
      </w:pPr>
      <w:r w:rsidRPr="009A75CA">
        <w:rPr>
          <w:noProof/>
          <w:lang w:val="de-AT" w:eastAsia="de-AT"/>
        </w:rPr>
        <w:drawing>
          <wp:anchor distT="0" distB="0" distL="114300" distR="114300" simplePos="0" relativeHeight="251658245" behindDoc="0" locked="0" layoutInCell="1" allowOverlap="1" wp14:anchorId="0C15E6E5" wp14:editId="0DBDCB4D">
            <wp:simplePos x="897571" y="1211720"/>
            <wp:positionH relativeFrom="column">
              <wp:align>left</wp:align>
            </wp:positionH>
            <wp:positionV relativeFrom="paragraph">
              <wp:align>top</wp:align>
            </wp:positionV>
            <wp:extent cx="2384171" cy="1656988"/>
            <wp:effectExtent l="0" t="0" r="0" b="635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171" cy="165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75CA">
        <w:tab/>
      </w:r>
    </w:p>
    <w:p w14:paraId="3A1BFF35" w14:textId="77777777" w:rsidR="0037408C" w:rsidRPr="009A75CA" w:rsidRDefault="0037408C" w:rsidP="0037408C">
      <w:pPr>
        <w:tabs>
          <w:tab w:val="left" w:pos="1201"/>
        </w:tabs>
      </w:pPr>
    </w:p>
    <w:p w14:paraId="14183F3B" w14:textId="77777777" w:rsidR="0037408C" w:rsidRPr="009A75CA" w:rsidRDefault="0037408C" w:rsidP="0037408C">
      <w:pPr>
        <w:tabs>
          <w:tab w:val="left" w:pos="1201"/>
        </w:tabs>
      </w:pPr>
    </w:p>
    <w:p w14:paraId="532AF3E5" w14:textId="77777777" w:rsidR="0037408C" w:rsidRPr="009A75CA" w:rsidRDefault="0037408C" w:rsidP="0037408C">
      <w:pPr>
        <w:tabs>
          <w:tab w:val="left" w:pos="1201"/>
        </w:tabs>
      </w:pPr>
    </w:p>
    <w:p w14:paraId="35976361" w14:textId="1A66EFA3" w:rsidR="0037408C" w:rsidRPr="009A75CA" w:rsidRDefault="0037408C" w:rsidP="0037408C">
      <w:pPr>
        <w:tabs>
          <w:tab w:val="left" w:pos="1201"/>
        </w:tabs>
      </w:pPr>
    </w:p>
    <w:p w14:paraId="6223ABBF" w14:textId="64B9535E" w:rsidR="00F04EBE" w:rsidRPr="009A75CA" w:rsidRDefault="0037408C" w:rsidP="0037408C">
      <w:pPr>
        <w:tabs>
          <w:tab w:val="left" w:pos="1201"/>
        </w:tabs>
      </w:pPr>
      <w:r w:rsidRPr="009A75CA">
        <w:rPr>
          <w:noProof/>
          <w:lang w:val="de-AT" w:eastAsia="de-AT"/>
        </w:rPr>
        <w:drawing>
          <wp:anchor distT="0" distB="0" distL="114300" distR="114300" simplePos="0" relativeHeight="251658246" behindDoc="0" locked="0" layoutInCell="1" allowOverlap="1" wp14:anchorId="55D5E7B9" wp14:editId="5B12E26B">
            <wp:simplePos x="0" y="0"/>
            <wp:positionH relativeFrom="margin">
              <wp:align>left</wp:align>
            </wp:positionH>
            <wp:positionV relativeFrom="paragraph">
              <wp:align>top</wp:align>
            </wp:positionV>
            <wp:extent cx="3010535" cy="1514475"/>
            <wp:effectExtent l="0" t="0" r="0" b="9525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75CA">
        <w:t>In jeder Maschine sind Blades (eigenständiger Rechner für sich)</w:t>
      </w:r>
      <w:r w:rsidR="00F04EBE" w:rsidRPr="009A75CA">
        <w:t>.</w:t>
      </w:r>
    </w:p>
    <w:p w14:paraId="1B0EC737" w14:textId="77777777" w:rsidR="00F04EBE" w:rsidRPr="009A75CA" w:rsidRDefault="00F04EBE" w:rsidP="0037408C">
      <w:pPr>
        <w:tabs>
          <w:tab w:val="left" w:pos="1201"/>
        </w:tabs>
      </w:pPr>
    </w:p>
    <w:p w14:paraId="326ED35A" w14:textId="77777777" w:rsidR="00F04EBE" w:rsidRPr="009A75CA" w:rsidRDefault="00F04EBE" w:rsidP="0037408C">
      <w:pPr>
        <w:tabs>
          <w:tab w:val="left" w:pos="1201"/>
        </w:tabs>
      </w:pPr>
    </w:p>
    <w:p w14:paraId="1B390F5A" w14:textId="15B14439" w:rsidR="00F04EBE" w:rsidRPr="009A75CA" w:rsidRDefault="00F04EBE" w:rsidP="0037408C">
      <w:pPr>
        <w:tabs>
          <w:tab w:val="left" w:pos="1201"/>
        </w:tabs>
      </w:pPr>
      <w:r w:rsidRPr="009A75CA">
        <w:rPr>
          <w:noProof/>
          <w:lang w:val="de-AT" w:eastAsia="de-AT"/>
        </w:rPr>
        <w:drawing>
          <wp:anchor distT="0" distB="0" distL="114300" distR="114300" simplePos="0" relativeHeight="251658247" behindDoc="0" locked="0" layoutInCell="1" allowOverlap="1" wp14:anchorId="0DFA68AF" wp14:editId="47E60850">
            <wp:simplePos x="0" y="0"/>
            <wp:positionH relativeFrom="margin">
              <wp:posOffset>-277105</wp:posOffset>
            </wp:positionH>
            <wp:positionV relativeFrom="paragraph">
              <wp:posOffset>294889</wp:posOffset>
            </wp:positionV>
            <wp:extent cx="2922210" cy="2131730"/>
            <wp:effectExtent l="0" t="0" r="0" b="1905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10" cy="213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DFAE6" w14:textId="3A34C689" w:rsidR="00F04EBE" w:rsidRPr="009A75CA" w:rsidRDefault="00F04EBE" w:rsidP="0037408C">
      <w:pPr>
        <w:tabs>
          <w:tab w:val="left" w:pos="1201"/>
        </w:tabs>
      </w:pPr>
      <w:r w:rsidRPr="009A75CA">
        <w:tab/>
      </w:r>
      <w:r w:rsidRPr="009A75CA">
        <w:tab/>
      </w:r>
      <w:r w:rsidRPr="009A75CA">
        <w:tab/>
      </w:r>
      <w:r w:rsidRPr="009A75CA">
        <w:tab/>
      </w:r>
      <w:r w:rsidRPr="009A75CA">
        <w:tab/>
      </w:r>
      <w:r w:rsidRPr="009A75CA">
        <w:tab/>
      </w:r>
    </w:p>
    <w:p w14:paraId="0B09A469" w14:textId="23DA5CA9" w:rsidR="00F04EBE" w:rsidRPr="009A75CA" w:rsidRDefault="00F04EBE" w:rsidP="0037408C">
      <w:pPr>
        <w:tabs>
          <w:tab w:val="left" w:pos="1201"/>
        </w:tabs>
      </w:pPr>
      <w:r w:rsidRPr="009A75CA">
        <w:tab/>
      </w:r>
      <w:r w:rsidRPr="009A75CA">
        <w:tab/>
      </w:r>
      <w:r w:rsidRPr="009A75CA">
        <w:tab/>
      </w:r>
      <w:r w:rsidRPr="009A75CA">
        <w:tab/>
      </w:r>
      <w:r w:rsidRPr="009A75CA">
        <w:tab/>
      </w:r>
      <w:r w:rsidRPr="009A75CA">
        <w:tab/>
        <w:t xml:space="preserve">Stellt </w:t>
      </w:r>
      <w:r w:rsidR="000540A9" w:rsidRPr="009A75CA">
        <w:t>Hardware</w:t>
      </w:r>
      <w:r w:rsidRPr="009A75CA">
        <w:t xml:space="preserve"> für Gastsysteme zur Verfügung.</w:t>
      </w:r>
      <w:r w:rsidRPr="009A75CA">
        <w:br/>
      </w:r>
      <w:r w:rsidRPr="009A75CA">
        <w:tab/>
      </w:r>
      <w:r w:rsidRPr="009A75CA">
        <w:tab/>
      </w:r>
      <w:r w:rsidRPr="009A75CA">
        <w:tab/>
      </w:r>
      <w:r w:rsidRPr="009A75CA">
        <w:tab/>
      </w:r>
      <w:r w:rsidRPr="009A75CA">
        <w:tab/>
      </w:r>
      <w:r w:rsidRPr="009A75CA">
        <w:tab/>
        <w:t>Verschieben von Ressourcen sehr einfach.</w:t>
      </w:r>
      <w:r w:rsidRPr="009A75CA">
        <w:br/>
      </w:r>
      <w:r w:rsidRPr="009A75CA">
        <w:tab/>
      </w:r>
      <w:r w:rsidRPr="009A75CA">
        <w:tab/>
      </w:r>
      <w:r w:rsidRPr="009A75CA">
        <w:tab/>
      </w:r>
      <w:r w:rsidRPr="009A75CA">
        <w:tab/>
      </w:r>
      <w:r w:rsidRPr="009A75CA">
        <w:tab/>
      </w:r>
      <w:r w:rsidRPr="009A75CA">
        <w:tab/>
        <w:t>Einfache</w:t>
      </w:r>
      <w:r w:rsidR="00C42ED0">
        <w:t>r</w:t>
      </w:r>
      <w:r w:rsidRPr="009A75CA">
        <w:t xml:space="preserve"> geregelt, wer Zugriff hat.</w:t>
      </w:r>
      <w:r w:rsidRPr="009A75CA">
        <w:br/>
      </w:r>
      <w:r w:rsidRPr="009A75CA">
        <w:tab/>
      </w:r>
      <w:r w:rsidRPr="009A75CA">
        <w:tab/>
      </w:r>
      <w:r w:rsidRPr="009A75CA">
        <w:tab/>
      </w:r>
      <w:r w:rsidRPr="009A75CA">
        <w:tab/>
      </w:r>
      <w:r w:rsidRPr="009A75CA">
        <w:tab/>
      </w:r>
      <w:r w:rsidRPr="009A75CA">
        <w:tab/>
      </w:r>
      <w:r w:rsidRPr="009A75CA">
        <w:br/>
      </w:r>
      <w:r w:rsidRPr="009A75CA">
        <w:tab/>
      </w:r>
      <w:r w:rsidRPr="009A75CA">
        <w:tab/>
      </w:r>
      <w:r w:rsidRPr="009A75CA">
        <w:tab/>
      </w:r>
      <w:r w:rsidRPr="009A75CA">
        <w:tab/>
      </w:r>
      <w:r w:rsidRPr="009A75CA">
        <w:tab/>
      </w:r>
      <w:r w:rsidRPr="009A75CA">
        <w:tab/>
        <w:t>MS Hyper-V ersetzt OS.</w:t>
      </w:r>
    </w:p>
    <w:p w14:paraId="4A0A7AB0" w14:textId="56433D3F" w:rsidR="00F04EBE" w:rsidRPr="009A75CA" w:rsidRDefault="00F04EBE" w:rsidP="0037408C">
      <w:pPr>
        <w:tabs>
          <w:tab w:val="left" w:pos="1201"/>
        </w:tabs>
      </w:pPr>
      <w:r w:rsidRPr="009A75CA">
        <w:tab/>
      </w:r>
      <w:r w:rsidRPr="009A75CA">
        <w:tab/>
      </w:r>
      <w:r w:rsidRPr="009A75CA">
        <w:tab/>
      </w:r>
      <w:r w:rsidRPr="009A75CA">
        <w:tab/>
      </w:r>
      <w:r w:rsidRPr="009A75CA">
        <w:tab/>
      </w:r>
      <w:r w:rsidRPr="009A75CA">
        <w:tab/>
      </w:r>
    </w:p>
    <w:p w14:paraId="642B7FE4" w14:textId="774C1B8C" w:rsidR="009A75CA" w:rsidRDefault="00DA6978" w:rsidP="00F04EBE">
      <w:pPr>
        <w:tabs>
          <w:tab w:val="left" w:pos="1201"/>
        </w:tabs>
      </w:pPr>
      <w:r w:rsidRPr="009A75CA">
        <w:rPr>
          <w:noProof/>
          <w:lang w:val="de-AT" w:eastAsia="de-AT"/>
        </w:rPr>
        <w:drawing>
          <wp:anchor distT="0" distB="0" distL="114300" distR="114300" simplePos="0" relativeHeight="251658240" behindDoc="0" locked="0" layoutInCell="1" allowOverlap="1" wp14:anchorId="397AB416" wp14:editId="00A031F1">
            <wp:simplePos x="0" y="0"/>
            <wp:positionH relativeFrom="column">
              <wp:posOffset>-419100</wp:posOffset>
            </wp:positionH>
            <wp:positionV relativeFrom="paragraph">
              <wp:posOffset>1035685</wp:posOffset>
            </wp:positionV>
            <wp:extent cx="2653665" cy="2162175"/>
            <wp:effectExtent l="0" t="0" r="0" b="0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4EBE" w:rsidRPr="009A75CA">
        <w:br/>
      </w:r>
      <w:r w:rsidR="0037408C" w:rsidRPr="009A75CA">
        <w:br w:type="textWrapping" w:clear="all"/>
      </w:r>
      <w:r w:rsidR="009A75CA">
        <w:br/>
      </w:r>
      <w:r w:rsidR="009A75CA">
        <w:br/>
      </w:r>
    </w:p>
    <w:p w14:paraId="0E2500D9" w14:textId="2E5E6B6E" w:rsidR="00F04EBE" w:rsidRPr="009A75CA" w:rsidRDefault="009A75CA" w:rsidP="00F04EBE">
      <w:pPr>
        <w:tabs>
          <w:tab w:val="left" w:pos="1201"/>
        </w:tabs>
      </w:pPr>
      <w:r w:rsidRPr="009A75CA">
        <w:t xml:space="preserve"> </w:t>
      </w:r>
      <w:r w:rsidR="00F04EBE" w:rsidRPr="009A75CA">
        <w:br/>
      </w:r>
      <w:r>
        <w:br/>
      </w:r>
      <w:r w:rsidR="000540A9">
        <w:t>Gast-</w:t>
      </w:r>
      <w:r w:rsidRPr="009A75CA">
        <w:t>Maschine greift auf Funktionen des Host</w:t>
      </w:r>
      <w:r w:rsidR="000540A9">
        <w:t xml:space="preserve"> zu</w:t>
      </w:r>
      <w:r>
        <w:br/>
      </w:r>
      <w:r w:rsidR="00F04EBE" w:rsidRPr="009A75CA">
        <w:br/>
        <w:t>MS Hyper-V einsetzbare Rolle. Benötigt ein OS!</w:t>
      </w:r>
      <w:r w:rsidR="00F04EBE" w:rsidRPr="009A75CA">
        <w:br/>
      </w:r>
    </w:p>
    <w:p w14:paraId="1B3F5341" w14:textId="36CDE7B2" w:rsidR="00F04EBE" w:rsidRPr="009A75CA" w:rsidRDefault="000540A9" w:rsidP="00F04EBE">
      <w:pPr>
        <w:tabs>
          <w:tab w:val="left" w:pos="1201"/>
        </w:tabs>
      </w:pPr>
      <w:r>
        <w:t xml:space="preserve">VM </w:t>
      </w:r>
      <w:r w:rsidR="009312F9">
        <w:t>– Speicher/CPU/Netzwerkkarte auf Host</w:t>
      </w:r>
    </w:p>
    <w:p w14:paraId="48AD7F28" w14:textId="77777777" w:rsidR="0016281F" w:rsidRDefault="0016281F" w:rsidP="00F04EBE">
      <w:pPr>
        <w:tabs>
          <w:tab w:val="left" w:pos="1201"/>
        </w:tabs>
        <w:rPr>
          <w:noProof/>
          <w:lang w:val="de-AT" w:eastAsia="de-AT"/>
        </w:rPr>
      </w:pPr>
    </w:p>
    <w:p w14:paraId="17A3FB10" w14:textId="57CAEE34" w:rsidR="0016281F" w:rsidRDefault="0016281F" w:rsidP="00F04EBE">
      <w:pPr>
        <w:tabs>
          <w:tab w:val="left" w:pos="1201"/>
        </w:tabs>
        <w:rPr>
          <w:noProof/>
          <w:lang w:val="de-AT" w:eastAsia="de-AT"/>
        </w:rPr>
      </w:pPr>
      <w:r w:rsidRPr="009A75CA">
        <w:rPr>
          <w:noProof/>
          <w:lang w:val="de-AT" w:eastAsia="de-AT"/>
        </w:rPr>
        <w:lastRenderedPageBreak/>
        <w:drawing>
          <wp:anchor distT="0" distB="0" distL="114300" distR="114300" simplePos="0" relativeHeight="251658248" behindDoc="1" locked="0" layoutInCell="1" allowOverlap="1" wp14:anchorId="747E9B8D" wp14:editId="4CB65231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3368675" cy="2343150"/>
            <wp:effectExtent l="0" t="0" r="3175" b="0"/>
            <wp:wrapTight wrapText="bothSides">
              <wp:wrapPolygon edited="0">
                <wp:start x="0" y="0"/>
                <wp:lineTo x="0" y="21424"/>
                <wp:lineTo x="21498" y="21424"/>
                <wp:lineTo x="21498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299DF" w14:textId="1A9BAF9F" w:rsidR="009A75CA" w:rsidRPr="009A75CA" w:rsidRDefault="0016281F" w:rsidP="00F04EBE">
      <w:pPr>
        <w:tabs>
          <w:tab w:val="left" w:pos="1201"/>
        </w:tabs>
      </w:pPr>
      <w:r w:rsidRPr="009A75CA">
        <w:rPr>
          <w:noProof/>
          <w:lang w:val="de-AT" w:eastAsia="de-AT"/>
        </w:rPr>
        <w:drawing>
          <wp:anchor distT="0" distB="0" distL="114300" distR="114300" simplePos="0" relativeHeight="251658243" behindDoc="0" locked="0" layoutInCell="1" allowOverlap="1" wp14:anchorId="0313E6BF" wp14:editId="3473C86D">
            <wp:simplePos x="0" y="0"/>
            <wp:positionH relativeFrom="margin">
              <wp:align>left</wp:align>
            </wp:positionH>
            <wp:positionV relativeFrom="paragraph">
              <wp:posOffset>2353310</wp:posOffset>
            </wp:positionV>
            <wp:extent cx="2926080" cy="1576070"/>
            <wp:effectExtent l="0" t="0" r="7620" b="5080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 w:rsidR="009312F9">
        <w:t>VM - Speicher/CPU/Netzwerkkarte virtualisiert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F04EBE" w:rsidRPr="009A75CA">
        <w:br/>
      </w:r>
      <w:r w:rsidR="00F04EBE" w:rsidRPr="009A75CA">
        <w:rPr>
          <w:noProof/>
          <w:lang w:val="de-AT" w:eastAsia="de-AT"/>
        </w:rPr>
        <w:drawing>
          <wp:inline distT="0" distB="0" distL="0" distR="0" wp14:anchorId="680862E9" wp14:editId="64668727">
            <wp:extent cx="3222267" cy="210484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2650" cy="21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ADA5" w14:textId="77777777" w:rsidR="009A75CA" w:rsidRPr="009A75CA" w:rsidRDefault="009A75CA" w:rsidP="00F04EBE">
      <w:pPr>
        <w:tabs>
          <w:tab w:val="left" w:pos="1201"/>
        </w:tabs>
      </w:pPr>
      <w:r w:rsidRPr="009A75CA">
        <w:rPr>
          <w:noProof/>
          <w:lang w:val="de-AT" w:eastAsia="de-AT"/>
        </w:rPr>
        <w:lastRenderedPageBreak/>
        <w:drawing>
          <wp:inline distT="0" distB="0" distL="0" distR="0" wp14:anchorId="1C5CE01E" wp14:editId="636FFD60">
            <wp:extent cx="2901163" cy="2415397"/>
            <wp:effectExtent l="0" t="0" r="0" b="444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7336" cy="24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A3DF" w14:textId="77777777" w:rsidR="009A75CA" w:rsidRPr="009A75CA" w:rsidRDefault="009A75CA" w:rsidP="00F04EBE">
      <w:pPr>
        <w:tabs>
          <w:tab w:val="left" w:pos="1201"/>
        </w:tabs>
      </w:pPr>
    </w:p>
    <w:p w14:paraId="08D06CDC" w14:textId="2133F41A" w:rsidR="009A75CA" w:rsidRPr="009A75CA" w:rsidRDefault="009A75CA" w:rsidP="009A75CA">
      <w:pPr>
        <w:pStyle w:val="Heading1"/>
      </w:pPr>
      <w:r w:rsidRPr="009A75CA">
        <w:t>Was kommt nicht?</w:t>
      </w:r>
    </w:p>
    <w:p w14:paraId="18056FE1" w14:textId="749D0BAB" w:rsidR="009A75CA" w:rsidRPr="009A75CA" w:rsidRDefault="009A75CA" w:rsidP="009A75CA">
      <w:r w:rsidRPr="009A75CA">
        <w:t>Geschichte</w:t>
      </w:r>
      <w:r w:rsidRPr="009A75CA">
        <w:br/>
        <w:t>Grafiken</w:t>
      </w:r>
      <w:r w:rsidRPr="009A75CA">
        <w:br/>
        <w:t>Beispiele</w:t>
      </w:r>
    </w:p>
    <w:sectPr w:rsidR="009A75CA" w:rsidRPr="009A75CA" w:rsidSect="006849AE">
      <w:headerReference w:type="default" r:id="rId26"/>
      <w:pgSz w:w="11906" w:h="16838"/>
      <w:pgMar w:top="1417" w:right="1417" w:bottom="1134" w:left="1417" w:header="708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B49332" w14:textId="77777777" w:rsidR="006727DF" w:rsidRDefault="006727DF" w:rsidP="00C02EF0">
      <w:pPr>
        <w:spacing w:after="0" w:line="240" w:lineRule="auto"/>
      </w:pPr>
      <w:r>
        <w:separator/>
      </w:r>
    </w:p>
  </w:endnote>
  <w:endnote w:type="continuationSeparator" w:id="0">
    <w:p w14:paraId="0C2514A1" w14:textId="77777777" w:rsidR="006727DF" w:rsidRDefault="006727DF" w:rsidP="00C02EF0">
      <w:pPr>
        <w:spacing w:after="0" w:line="240" w:lineRule="auto"/>
      </w:pPr>
      <w:r>
        <w:continuationSeparator/>
      </w:r>
    </w:p>
  </w:endnote>
  <w:endnote w:type="continuationNotice" w:id="1">
    <w:p w14:paraId="4440CAD7" w14:textId="77777777" w:rsidR="006727DF" w:rsidRDefault="006727D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0E3F28" w14:textId="77777777" w:rsidR="006727DF" w:rsidRDefault="006727DF" w:rsidP="00C02EF0">
      <w:pPr>
        <w:spacing w:after="0" w:line="240" w:lineRule="auto"/>
      </w:pPr>
      <w:r>
        <w:separator/>
      </w:r>
    </w:p>
  </w:footnote>
  <w:footnote w:type="continuationSeparator" w:id="0">
    <w:p w14:paraId="1F9C49DC" w14:textId="77777777" w:rsidR="006727DF" w:rsidRDefault="006727DF" w:rsidP="00C02EF0">
      <w:pPr>
        <w:spacing w:after="0" w:line="240" w:lineRule="auto"/>
      </w:pPr>
      <w:r>
        <w:continuationSeparator/>
      </w:r>
    </w:p>
  </w:footnote>
  <w:footnote w:type="continuationNotice" w:id="1">
    <w:p w14:paraId="6FA66895" w14:textId="77777777" w:rsidR="006727DF" w:rsidRDefault="006727D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3F08A5" w14:textId="77777777" w:rsidR="006849AE" w:rsidRDefault="00C02EF0">
    <w:pPr>
      <w:pStyle w:val="Header"/>
    </w:pPr>
    <w:r>
      <w:rPr>
        <w:noProof/>
        <w:lang w:val="de-AT" w:eastAsia="de-AT"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77C00DB1" wp14:editId="1DDA24D5">
              <wp:simplePos x="0" y="0"/>
              <wp:positionH relativeFrom="margin">
                <wp:align>left</wp:align>
              </wp:positionH>
              <wp:positionV relativeFrom="topMargin">
                <wp:posOffset>370936</wp:posOffset>
              </wp:positionV>
              <wp:extent cx="6547449" cy="163902"/>
              <wp:effectExtent l="0" t="0" r="0" b="0"/>
              <wp:wrapNone/>
              <wp:docPr id="473" name="Textfeld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47449" cy="163902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8722D4" w14:textId="4FEBC792" w:rsidR="00C02EF0" w:rsidRDefault="006727DF">
                          <w:pPr>
                            <w:spacing w:after="0" w:line="240" w:lineRule="auto"/>
                          </w:pPr>
                          <w:sdt>
                            <w:sdtPr>
                              <w:alias w:val="Titel"/>
                              <w:id w:val="7867924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="00E254FD">
                                <w:t>DTSM</w:t>
                              </w:r>
                              <w:r w:rsidR="00C02EF0">
                                <w:t xml:space="preserve"> -</w:t>
                              </w:r>
                              <w:r w:rsidR="00E254FD">
                                <w:t xml:space="preserve"> </w:t>
                              </w:r>
                              <w:r w:rsidR="00507E29">
                                <w:t>APC</w:t>
                              </w:r>
                            </w:sdtContent>
                          </w:sdt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  <w:t xml:space="preserve"> Tim Hofmann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shapetype w14:anchorId="77C00DB1" id="_x0000_t202" coordsize="21600,21600" o:spt="202" path="m,l,21600r21600,l21600,xe">
              <v:stroke joinstyle="miter"/>
              <v:path gradientshapeok="t" o:connecttype="rect"/>
            </v:shapetype>
            <v:shape id="Textfeld 473" o:spid="_x0000_s1026" type="#_x0000_t202" style="position:absolute;margin-left:0;margin-top:29.2pt;width:515.55pt;height:12.9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" o:allowincell="f" filled="f" stroked="f">
              <v:textbox inset=",0,,0">
                <w:txbxContent>
                  <w:p w14:paraId="288722D4" w14:textId="4FEBC792" w:rsidR="00C02EF0" w:rsidRDefault="001E39CC">
                    <w:pPr>
                      <w:spacing w:after="0" w:line="240" w:lineRule="auto"/>
                    </w:pPr>
                    <w:sdt>
                      <w:sdtPr>
                        <w:alias w:val="Titel"/>
                        <w:id w:val="78679243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E254FD">
                          <w:t>DTSM</w:t>
                        </w:r>
                        <w:r w:rsidR="00C02EF0">
                          <w:t xml:space="preserve"> -</w:t>
                        </w:r>
                        <w:r w:rsidR="00E254FD">
                          <w:t xml:space="preserve"> </w:t>
                        </w:r>
                        <w:r w:rsidR="00507E29">
                          <w:t>APC</w:t>
                        </w:r>
                      </w:sdtContent>
                    </w:sdt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  <w:t xml:space="preserve"> Tim Hofmann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val="de-AT" w:eastAsia="de-AT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54C3B7A6" wp14:editId="736944F3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4" name="Textfeld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0A2827FB" w14:textId="42C2E58C" w:rsidR="00C02EF0" w:rsidRDefault="00C02EF0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9F043D" w:rsidRPr="009F043D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shapetype w14:anchorId="54C3B7A6" id="_x0000_t202" coordsize="21600,21600" o:spt="202" path="m,l,21600r21600,l21600,xe">
              <v:stroke joinstyle="miter"/>
              <v:path gradientshapeok="t" o:connecttype="rect"/>
            </v:shapetype>
            <v:shape id="Textfeld 474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" o:allowincell="f" fillcolor="#4f81bd [3204]" stroked="f">
              <v:textbox style="mso-fit-shape-to-text:t" inset=",0,,0">
                <w:txbxContent>
                  <w:p w14:paraId="0A2827FB" w14:textId="42C2E58C" w:rsidR="00C02EF0" w:rsidRDefault="00C02EF0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9F043D" w:rsidRPr="009F043D">
                      <w:rPr>
                        <w:noProof/>
                        <w:color w:val="FFFFFF" w:themeColor="background1"/>
                        <w14:numForm w14:val="lining"/>
                      </w:rPr>
                      <w:t>3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="006849AE">
      <w:tab/>
    </w:r>
    <w:r w:rsidR="006849AE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3"/>
  <w:activeWritingStyle w:appName="MSWord" w:lang="de-DE" w:vendorID="64" w:dllVersion="6" w:nlCheck="1" w:checkStyle="0"/>
  <w:activeWritingStyle w:appName="MSWord" w:lang="de-DE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4FD"/>
    <w:rsid w:val="0003044C"/>
    <w:rsid w:val="000540A9"/>
    <w:rsid w:val="00055B14"/>
    <w:rsid w:val="0016281F"/>
    <w:rsid w:val="001A27CA"/>
    <w:rsid w:val="001A44A3"/>
    <w:rsid w:val="001B1246"/>
    <w:rsid w:val="001D38E2"/>
    <w:rsid w:val="001E39CC"/>
    <w:rsid w:val="00224E6E"/>
    <w:rsid w:val="00292AD3"/>
    <w:rsid w:val="002E610E"/>
    <w:rsid w:val="0032350B"/>
    <w:rsid w:val="0033252E"/>
    <w:rsid w:val="00364AB5"/>
    <w:rsid w:val="0037408C"/>
    <w:rsid w:val="003D239E"/>
    <w:rsid w:val="004244FC"/>
    <w:rsid w:val="0045759E"/>
    <w:rsid w:val="00497912"/>
    <w:rsid w:val="004A4962"/>
    <w:rsid w:val="004D526A"/>
    <w:rsid w:val="00507E29"/>
    <w:rsid w:val="005B7B02"/>
    <w:rsid w:val="005F20D0"/>
    <w:rsid w:val="006727DF"/>
    <w:rsid w:val="006849AE"/>
    <w:rsid w:val="0069670C"/>
    <w:rsid w:val="00733356"/>
    <w:rsid w:val="00821D9A"/>
    <w:rsid w:val="009312F9"/>
    <w:rsid w:val="00970084"/>
    <w:rsid w:val="00970D90"/>
    <w:rsid w:val="00970E05"/>
    <w:rsid w:val="009A75CA"/>
    <w:rsid w:val="009D2766"/>
    <w:rsid w:val="009F043D"/>
    <w:rsid w:val="00A5304A"/>
    <w:rsid w:val="00A74162"/>
    <w:rsid w:val="00AA1D4F"/>
    <w:rsid w:val="00B21DF0"/>
    <w:rsid w:val="00B567E1"/>
    <w:rsid w:val="00B6166F"/>
    <w:rsid w:val="00C02EF0"/>
    <w:rsid w:val="00C42ED0"/>
    <w:rsid w:val="00C434A5"/>
    <w:rsid w:val="00C52C15"/>
    <w:rsid w:val="00CA5F93"/>
    <w:rsid w:val="00DA3B34"/>
    <w:rsid w:val="00DA6978"/>
    <w:rsid w:val="00DF19B9"/>
    <w:rsid w:val="00E254FD"/>
    <w:rsid w:val="00EA69D3"/>
    <w:rsid w:val="00ED508B"/>
    <w:rsid w:val="00F04EBE"/>
    <w:rsid w:val="00F90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C9BE1F"/>
  <w15:docId w15:val="{9CE440BE-4B91-D845-9179-594F14AD0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de-A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9D3"/>
    <w:pPr>
      <w:jc w:val="left"/>
    </w:pPr>
    <w:rPr>
      <w:sz w:val="24"/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9D3"/>
    <w:pPr>
      <w:spacing w:before="300" w:after="40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3356"/>
    <w:pPr>
      <w:spacing w:after="0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3356"/>
    <w:pPr>
      <w:spacing w:after="0"/>
      <w:outlineLvl w:val="2"/>
    </w:pPr>
    <w:rPr>
      <w:smallCaps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3356"/>
    <w:pPr>
      <w:spacing w:after="0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3356"/>
    <w:pPr>
      <w:spacing w:after="0"/>
      <w:outlineLvl w:val="4"/>
    </w:pPr>
    <w:rPr>
      <w:smallCaps/>
      <w:color w:val="E36C0A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3356"/>
    <w:pPr>
      <w:spacing w:after="0"/>
      <w:outlineLvl w:val="5"/>
    </w:pPr>
    <w:rPr>
      <w:smallCaps/>
      <w:color w:val="F79646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3356"/>
    <w:pPr>
      <w:spacing w:after="0"/>
      <w:outlineLvl w:val="6"/>
    </w:pPr>
    <w:rPr>
      <w:b/>
      <w:bCs/>
      <w:smallCaps/>
      <w:color w:val="F79646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3356"/>
    <w:pPr>
      <w:spacing w:after="0"/>
      <w:outlineLvl w:val="7"/>
    </w:pPr>
    <w:rPr>
      <w:b/>
      <w:bCs/>
      <w:i/>
      <w:iCs/>
      <w:smallCaps/>
      <w:color w:val="E36C0A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3356"/>
    <w:pPr>
      <w:spacing w:after="0"/>
      <w:outlineLvl w:val="8"/>
    </w:pPr>
    <w:rPr>
      <w:b/>
      <w:bCs/>
      <w:i/>
      <w:iCs/>
      <w:smallCaps/>
      <w:color w:val="984806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3356"/>
    <w:pPr>
      <w:pBdr>
        <w:top w:val="single" w:sz="8" w:space="1" w:color="F79646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33356"/>
    <w:rPr>
      <w:smallCaps/>
      <w:color w:val="262626" w:themeColor="text1" w:themeTint="D9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C02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EF0"/>
  </w:style>
  <w:style w:type="paragraph" w:styleId="Footer">
    <w:name w:val="footer"/>
    <w:basedOn w:val="Normal"/>
    <w:link w:val="FooterChar"/>
    <w:uiPriority w:val="99"/>
    <w:unhideWhenUsed/>
    <w:rsid w:val="00C02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EF0"/>
  </w:style>
  <w:style w:type="paragraph" w:styleId="BalloonText">
    <w:name w:val="Balloon Text"/>
    <w:basedOn w:val="Normal"/>
    <w:link w:val="BalloonTextChar"/>
    <w:uiPriority w:val="99"/>
    <w:semiHidden/>
    <w:unhideWhenUsed/>
    <w:rsid w:val="00C02E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EF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A69D3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33356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33356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3356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3356"/>
    <w:rPr>
      <w:smallCaps/>
      <w:color w:val="E36C0A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3356"/>
    <w:rPr>
      <w:smallCaps/>
      <w:color w:val="F79646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3356"/>
    <w:rPr>
      <w:b/>
      <w:bCs/>
      <w:smallCaps/>
      <w:color w:val="F79646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3356"/>
    <w:rPr>
      <w:b/>
      <w:bCs/>
      <w:i/>
      <w:iCs/>
      <w:smallCaps/>
      <w:color w:val="E36C0A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3356"/>
    <w:rPr>
      <w:b/>
      <w:bCs/>
      <w:i/>
      <w:iCs/>
      <w:smallCaps/>
      <w:color w:val="984806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33356"/>
    <w:rPr>
      <w:b/>
      <w:bCs/>
      <w:caps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335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733356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733356"/>
    <w:rPr>
      <w:b/>
      <w:bCs/>
      <w:color w:val="F79646" w:themeColor="accent6"/>
    </w:rPr>
  </w:style>
  <w:style w:type="character" w:styleId="Emphasis">
    <w:name w:val="Emphasis"/>
    <w:uiPriority w:val="20"/>
    <w:qFormat/>
    <w:rsid w:val="00733356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EA69D3"/>
    <w:pPr>
      <w:spacing w:after="0" w:line="240" w:lineRule="auto"/>
      <w:jc w:val="left"/>
    </w:pPr>
  </w:style>
  <w:style w:type="paragraph" w:styleId="Quote">
    <w:name w:val="Quote"/>
    <w:basedOn w:val="Normal"/>
    <w:next w:val="Normal"/>
    <w:link w:val="QuoteChar"/>
    <w:uiPriority w:val="29"/>
    <w:qFormat/>
    <w:rsid w:val="00733356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3335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3356"/>
    <w:pPr>
      <w:pBdr>
        <w:top w:val="single" w:sz="8" w:space="1" w:color="F79646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3356"/>
    <w:rPr>
      <w:b/>
      <w:bCs/>
      <w:i/>
      <w:iCs/>
    </w:rPr>
  </w:style>
  <w:style w:type="character" w:styleId="SubtleEmphasis">
    <w:name w:val="Subtle Emphasis"/>
    <w:uiPriority w:val="19"/>
    <w:qFormat/>
    <w:rsid w:val="00733356"/>
    <w:rPr>
      <w:i/>
      <w:iCs/>
    </w:rPr>
  </w:style>
  <w:style w:type="character" w:styleId="IntenseEmphasis">
    <w:name w:val="Intense Emphasis"/>
    <w:uiPriority w:val="21"/>
    <w:qFormat/>
    <w:rsid w:val="00733356"/>
    <w:rPr>
      <w:b/>
      <w:bCs/>
      <w:i/>
      <w:iCs/>
      <w:color w:val="F79646" w:themeColor="accent6"/>
      <w:spacing w:val="10"/>
    </w:rPr>
  </w:style>
  <w:style w:type="character" w:styleId="SubtleReference">
    <w:name w:val="Subtle Reference"/>
    <w:uiPriority w:val="31"/>
    <w:qFormat/>
    <w:rsid w:val="00733356"/>
    <w:rPr>
      <w:b/>
      <w:bCs/>
    </w:rPr>
  </w:style>
  <w:style w:type="character" w:styleId="IntenseReference">
    <w:name w:val="Intense Reference"/>
    <w:uiPriority w:val="32"/>
    <w:qFormat/>
    <w:rsid w:val="00733356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73335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3335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image" Target="media/image3.png" /><Relationship Id="rId18" Type="http://schemas.openxmlformats.org/officeDocument/2006/relationships/image" Target="media/image8.png" /><Relationship Id="rId26" Type="http://schemas.openxmlformats.org/officeDocument/2006/relationships/header" Target="header1.xml" /><Relationship Id="rId3" Type="http://schemas.openxmlformats.org/officeDocument/2006/relationships/customXml" Target="../customXml/item3.xml" /><Relationship Id="rId21" Type="http://schemas.openxmlformats.org/officeDocument/2006/relationships/image" Target="media/image11.png" /><Relationship Id="rId7" Type="http://schemas.openxmlformats.org/officeDocument/2006/relationships/settings" Target="settings.xml" /><Relationship Id="rId12" Type="http://schemas.openxmlformats.org/officeDocument/2006/relationships/image" Target="media/image2.png" /><Relationship Id="rId17" Type="http://schemas.openxmlformats.org/officeDocument/2006/relationships/image" Target="media/image7.png" /><Relationship Id="rId25" Type="http://schemas.openxmlformats.org/officeDocument/2006/relationships/image" Target="media/image15.png" /><Relationship Id="rId2" Type="http://schemas.openxmlformats.org/officeDocument/2006/relationships/customXml" Target="../customXml/item2.xml" /><Relationship Id="rId16" Type="http://schemas.openxmlformats.org/officeDocument/2006/relationships/image" Target="media/image6.png" /><Relationship Id="rId20" Type="http://schemas.openxmlformats.org/officeDocument/2006/relationships/image" Target="media/image10.png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png" /><Relationship Id="rId24" Type="http://schemas.openxmlformats.org/officeDocument/2006/relationships/image" Target="media/image14.png" /><Relationship Id="rId5" Type="http://schemas.openxmlformats.org/officeDocument/2006/relationships/numbering" Target="numbering.xml" /><Relationship Id="rId15" Type="http://schemas.openxmlformats.org/officeDocument/2006/relationships/image" Target="media/image5.png" /><Relationship Id="rId23" Type="http://schemas.openxmlformats.org/officeDocument/2006/relationships/image" Target="media/image13.png" /><Relationship Id="rId28" Type="http://schemas.openxmlformats.org/officeDocument/2006/relationships/theme" Target="theme/theme1.xml" /><Relationship Id="rId10" Type="http://schemas.openxmlformats.org/officeDocument/2006/relationships/endnotes" Target="endnotes.xml" /><Relationship Id="rId19" Type="http://schemas.openxmlformats.org/officeDocument/2006/relationships/image" Target="media/image9.png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image" Target="media/image4.png" /><Relationship Id="rId22" Type="http://schemas.openxmlformats.org/officeDocument/2006/relationships/image" Target="media/image12.png" /><Relationship Id="rId27" Type="http://schemas.openxmlformats.org/officeDocument/2006/relationships/fontTable" Target="fontTable.xml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imho\Documents\Benutzerdefinierte%20Office-Vorlagen\School.dotx" TargetMode="External" 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C0AE18120907E45A16442AFE45E0942" ma:contentTypeVersion="7" ma:contentTypeDescription="Ein neues Dokument erstellen." ma:contentTypeScope="" ma:versionID="d87ffdce725134b6035700439367409d">
  <xsd:schema xmlns:xsd="http://www.w3.org/2001/XMLSchema" xmlns:xs="http://www.w3.org/2001/XMLSchema" xmlns:p="http://schemas.microsoft.com/office/2006/metadata/properties" xmlns:ns3="b3aa33b6-2aa8-437d-9a69-a26f602636f9" targetNamespace="http://schemas.microsoft.com/office/2006/metadata/properties" ma:root="true" ma:fieldsID="8921046401144908c4b96d40e521cc93" ns3:_="">
    <xsd:import namespace="b3aa33b6-2aa8-437d-9a69-a26f602636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aa33b6-2aa8-437d-9a69-a26f602636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59B1A73-C79D-4D90-AC1C-DBFCA2A70511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b3aa33b6-2aa8-437d-9a69-a26f602636f9"/>
  </ds:schemaRefs>
</ds:datastoreItem>
</file>

<file path=customXml/itemProps2.xml><?xml version="1.0" encoding="utf-8"?>
<ds:datastoreItem xmlns:ds="http://schemas.openxmlformats.org/officeDocument/2006/customXml" ds:itemID="{7B46E435-FA08-486A-AA4F-5E527EDB2428}">
  <ds:schemaRefs>
    <ds:schemaRef ds:uri="http://schemas.microsoft.com/office/2006/metadata/properties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3F59235D-0500-4036-9DE2-563B4B39D1D3}">
  <ds:schemaRefs>
    <ds:schemaRef ds:uri="http://schemas.openxmlformats.org/officeDocument/2006/bibliography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C74A3FA5-A5CD-49AC-948D-EA9E80FFE3A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School.dotx</Template>
  <TotalTime>67</TotalTime>
  <Pages>5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DTSM - APC</vt:lpstr>
    </vt:vector>
  </TitlesOfParts>
  <Company>Hewlett-Packard</Company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DTSM - APC</dc:title>
  <dc:subject/>
  <dc:creator>Hofmann Tim</dc:creator>
  <cp:keywords/>
  <cp:lastModifiedBy>Tim Hofmann</cp:lastModifiedBy>
  <cp:revision>11</cp:revision>
  <cp:lastPrinted>2019-05-06T06:02:00Z</cp:lastPrinted>
  <dcterms:created xsi:type="dcterms:W3CDTF">2021-02-22T13:31:00Z</dcterms:created>
  <dcterms:modified xsi:type="dcterms:W3CDTF">2021-02-25T15:27:00Z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0x0101005C0AE18120907E45A16442AFE45E0942</vt:lpwstr>
  </property>
  <property fmtid="{D5CDD505-2E9C-101B-9397-08002B2CF9AE}" pid="3" name="IsMyDocuments">
    <vt:bool>true</vt:bool>
  </property>
</Properties>
</file>