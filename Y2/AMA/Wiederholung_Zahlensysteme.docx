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69CD9" w14:textId="3BD4464D" w:rsidR="00055B14" w:rsidRPr="00CF2A76" w:rsidRDefault="00C51420" w:rsidP="00CA5F93">
      <w:pPr>
        <w:pStyle w:val="Titel"/>
      </w:pPr>
      <w:r w:rsidRPr="00CF2A76">
        <w:t>Zah</w:t>
      </w:r>
      <w:r w:rsidR="00055B14" w:rsidRPr="00CF2A76">
        <w:t>l</w:t>
      </w:r>
      <w:r w:rsidRPr="00CF2A76">
        <w:t>ensysteme</w:t>
      </w:r>
    </w:p>
    <w:p w14:paraId="3DCC49CF" w14:textId="6F89F376" w:rsidR="00C51420" w:rsidRPr="00CF2A76" w:rsidRDefault="00C51420" w:rsidP="00C51420">
      <w:pPr>
        <w:pStyle w:val="berschrift1"/>
      </w:pPr>
      <w:r w:rsidRPr="00CF2A76">
        <w:t>Systeme</w:t>
      </w:r>
    </w:p>
    <w:p w14:paraId="21450B6A" w14:textId="413C350F" w:rsidR="00C51420" w:rsidRPr="00CF2A76" w:rsidRDefault="00C51420" w:rsidP="00C51420">
      <w:pPr>
        <w:pStyle w:val="berschrift2"/>
      </w:pPr>
      <w:r w:rsidRPr="00CF2A76">
        <w:t>Dezimalsystem</w:t>
      </w:r>
    </w:p>
    <w:p w14:paraId="23EE02D3" w14:textId="3A4E7A42" w:rsidR="00C51420" w:rsidRPr="00CF2A76" w:rsidRDefault="00C51420" w:rsidP="00C51420">
      <w:r w:rsidRPr="00CF2A76">
        <w:t>Basis 10 -&gt; 10 Ziffern: 0-9</w:t>
      </w:r>
    </w:p>
    <w:p w14:paraId="0ABBE01E" w14:textId="5A8AFE27" w:rsidR="004A4962" w:rsidRPr="00CF2A76" w:rsidRDefault="00C51420" w:rsidP="00C51420">
      <w:pPr>
        <w:pStyle w:val="berschrift2"/>
      </w:pPr>
      <w:r w:rsidRPr="00CF2A76">
        <w:t>Binärsystem</w:t>
      </w:r>
    </w:p>
    <w:p w14:paraId="0FAC2819" w14:textId="7CCFC3BB" w:rsidR="00C51420" w:rsidRPr="00CF2A76" w:rsidRDefault="00C51420" w:rsidP="00C51420">
      <w:r w:rsidRPr="00CF2A76">
        <w:t>Basis 2 -&gt; 2 Ziffern: 0-1</w:t>
      </w:r>
    </w:p>
    <w:p w14:paraId="4994EAD9" w14:textId="1F66C800" w:rsidR="00C51420" w:rsidRPr="00CF2A76" w:rsidRDefault="00C51420" w:rsidP="00C51420">
      <w:pPr>
        <w:pStyle w:val="berschrift2"/>
      </w:pPr>
      <w:r w:rsidRPr="00CF2A76">
        <w:t>Oktalsystem</w:t>
      </w:r>
    </w:p>
    <w:p w14:paraId="45137327" w14:textId="56EC3A64" w:rsidR="00C51420" w:rsidRPr="00CF2A76" w:rsidRDefault="00C51420" w:rsidP="00C51420">
      <w:r w:rsidRPr="00CF2A76">
        <w:t>Basis 8 -&gt; 8 Ziffern: 0-7</w:t>
      </w:r>
    </w:p>
    <w:p w14:paraId="0E60AB4B" w14:textId="27B45569" w:rsidR="00C51420" w:rsidRPr="00CF2A76" w:rsidRDefault="00C51420" w:rsidP="00C51420">
      <w:pPr>
        <w:pStyle w:val="berschrift2"/>
      </w:pPr>
      <w:r w:rsidRPr="00CF2A76">
        <w:t>Hexadezimalsystem</w:t>
      </w:r>
    </w:p>
    <w:p w14:paraId="5570461C" w14:textId="669B7281" w:rsidR="007B2DFD" w:rsidRPr="00CF2A76" w:rsidRDefault="00C51420" w:rsidP="00E64826">
      <w:r w:rsidRPr="00CF2A76">
        <w:t>Basis 16 -&gt; 16 Ziffern: 0-9 + A-F</w:t>
      </w:r>
    </w:p>
    <w:p w14:paraId="3BDD2459" w14:textId="4D0F82A4" w:rsidR="00B837F9" w:rsidRPr="00CF2A76" w:rsidRDefault="00B837F9" w:rsidP="00B837F9">
      <w:pPr>
        <w:pStyle w:val="berschrift1"/>
      </w:pPr>
      <w:r w:rsidRPr="00CF2A76">
        <w:t>Umrechnung</w:t>
      </w:r>
    </w:p>
    <w:p w14:paraId="08EDF97F" w14:textId="77777777" w:rsidR="00B837F9" w:rsidRPr="00CF2A76" w:rsidRDefault="00B837F9" w:rsidP="00B837F9">
      <w:pPr>
        <w:pStyle w:val="berschrift2"/>
      </w:pPr>
      <w:r w:rsidRPr="00CF2A76">
        <w:t>Dez -&gt; Bin</w:t>
      </w:r>
    </w:p>
    <w:p w14:paraId="2C892932" w14:textId="44613294" w:rsidR="00B837F9" w:rsidRPr="00CF2A76" w:rsidRDefault="00B837F9" w:rsidP="00B837F9">
      <w:r w:rsidRPr="00CF2A76">
        <w:t>Mit Restwertverfahren</w:t>
      </w:r>
    </w:p>
    <w:p w14:paraId="24FE3583" w14:textId="77777777" w:rsidR="00B837F9" w:rsidRPr="00CF2A76" w:rsidRDefault="00B837F9" w:rsidP="00B837F9">
      <w:r w:rsidRPr="00CF2A76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09B9D299" wp14:editId="38D0E058">
            <wp:simplePos x="0" y="0"/>
            <wp:positionH relativeFrom="column">
              <wp:posOffset>2296657</wp:posOffset>
            </wp:positionH>
            <wp:positionV relativeFrom="paragraph">
              <wp:posOffset>234591</wp:posOffset>
            </wp:positionV>
            <wp:extent cx="2928310" cy="1113183"/>
            <wp:effectExtent l="0" t="0" r="5715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310" cy="111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2A76">
        <w:t>23</w:t>
      </w:r>
      <w:r w:rsidRPr="00CF2A76">
        <w:rPr>
          <w:vertAlign w:val="subscript"/>
        </w:rPr>
        <w:t>10</w:t>
      </w:r>
      <w:r w:rsidRPr="00CF2A76">
        <w:t xml:space="preserve"> = x</w:t>
      </w:r>
      <w:r w:rsidRPr="00CF2A76">
        <w:rPr>
          <w:vertAlign w:val="subscript"/>
        </w:rPr>
        <w:t>2</w:t>
      </w:r>
    </w:p>
    <w:p w14:paraId="4757ADF8" w14:textId="77777777" w:rsidR="00B837F9" w:rsidRPr="00CF2A76" w:rsidRDefault="00B837F9" w:rsidP="00B837F9">
      <w:pPr>
        <w:rPr>
          <w:vertAlign w:val="subscript"/>
        </w:rPr>
      </w:pPr>
      <w:r w:rsidRPr="00CF2A76">
        <w:t>23/2 = 11</w:t>
      </w:r>
      <w:r w:rsidRPr="00CF2A76">
        <w:tab/>
        <w:t>1</w:t>
      </w:r>
      <w:r w:rsidRPr="00CF2A76">
        <w:br/>
        <w:t>11/2 = 5</w:t>
      </w:r>
      <w:r w:rsidRPr="00CF2A76">
        <w:tab/>
        <w:t>1</w:t>
      </w:r>
      <w:r w:rsidRPr="00CF2A76">
        <w:br/>
        <w:t>5/2 = 2</w:t>
      </w:r>
      <w:r w:rsidRPr="00CF2A76">
        <w:tab/>
      </w:r>
      <w:r w:rsidRPr="00CF2A76">
        <w:tab/>
        <w:t>1</w:t>
      </w:r>
      <w:r w:rsidRPr="00CF2A76">
        <w:br/>
        <w:t>2/2 = 1</w:t>
      </w:r>
      <w:r w:rsidRPr="00CF2A76">
        <w:tab/>
      </w:r>
      <w:r w:rsidRPr="00CF2A76">
        <w:tab/>
        <w:t>0</w:t>
      </w:r>
      <w:r w:rsidRPr="00CF2A76">
        <w:br/>
        <w:t>1/2 = 0</w:t>
      </w:r>
      <w:r w:rsidRPr="00CF2A76">
        <w:tab/>
      </w:r>
      <w:r w:rsidRPr="00CF2A76">
        <w:tab/>
        <w:t>1</w:t>
      </w:r>
      <w:r w:rsidRPr="00CF2A76">
        <w:tab/>
        <w:t>= 10111</w:t>
      </w:r>
      <w:r w:rsidRPr="00CF2A76">
        <w:rPr>
          <w:vertAlign w:val="subscript"/>
        </w:rPr>
        <w:t>2</w:t>
      </w:r>
    </w:p>
    <w:p w14:paraId="12DE675F" w14:textId="77777777" w:rsidR="00B837F9" w:rsidRPr="00CF2A76" w:rsidRDefault="00B837F9" w:rsidP="00B837F9">
      <w:pPr>
        <w:pStyle w:val="berschrift2"/>
      </w:pPr>
      <w:r w:rsidRPr="00CF2A76">
        <w:t>Dez -&gt; Hex</w:t>
      </w:r>
    </w:p>
    <w:p w14:paraId="79307117" w14:textId="77777777" w:rsidR="00B837F9" w:rsidRPr="00CF2A76" w:rsidRDefault="00B837F9" w:rsidP="00B837F9">
      <w:r w:rsidRPr="00CF2A76">
        <w:rPr>
          <w:noProof/>
          <w:lang w:eastAsia="de-AT"/>
        </w:rPr>
        <w:drawing>
          <wp:inline distT="0" distB="0" distL="0" distR="0" wp14:anchorId="526F676E" wp14:editId="16DFCC57">
            <wp:extent cx="3423337" cy="1119226"/>
            <wp:effectExtent l="0" t="0" r="5715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826" cy="11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8D6D" w14:textId="77777777" w:rsidR="00B837F9" w:rsidRPr="00CF2A76" w:rsidRDefault="00B837F9" w:rsidP="00B837F9">
      <w:pPr>
        <w:pStyle w:val="berschrift2"/>
      </w:pPr>
      <w:proofErr w:type="gramStart"/>
      <w:r w:rsidRPr="00CF2A76">
        <w:t>Bin</w:t>
      </w:r>
      <w:proofErr w:type="gramEnd"/>
      <w:r w:rsidRPr="00CF2A76">
        <w:t xml:space="preserve"> -&gt; Dez</w:t>
      </w:r>
    </w:p>
    <w:p w14:paraId="59A04EDB" w14:textId="77777777" w:rsidR="004100D4" w:rsidRDefault="00B837F9" w:rsidP="004100D4">
      <w:pPr>
        <w:rPr>
          <w:vertAlign w:val="subscript"/>
        </w:rPr>
      </w:pPr>
      <w:r w:rsidRPr="00CF2A76">
        <w:t>Stellenwert</w:t>
      </w:r>
      <w:r w:rsidRPr="00CF2A76">
        <w:tab/>
        <w:t>1010</w:t>
      </w:r>
      <w:r w:rsidRPr="00CF2A76">
        <w:rPr>
          <w:vertAlign w:val="subscript"/>
        </w:rPr>
        <w:t>2</w:t>
      </w:r>
      <w:r w:rsidRPr="00CF2A76">
        <w:t xml:space="preserve"> = 1*2</w:t>
      </w:r>
      <w:r w:rsidRPr="00CF2A76">
        <w:rPr>
          <w:vertAlign w:val="superscript"/>
        </w:rPr>
        <w:t xml:space="preserve">3 </w:t>
      </w:r>
      <w:r w:rsidRPr="00CF2A76">
        <w:t>+ 0*2</w:t>
      </w:r>
      <w:r w:rsidRPr="00CF2A76">
        <w:rPr>
          <w:vertAlign w:val="superscript"/>
        </w:rPr>
        <w:t xml:space="preserve">2 </w:t>
      </w:r>
      <w:r w:rsidRPr="00CF2A76">
        <w:t>+ 1*2</w:t>
      </w:r>
      <w:r w:rsidRPr="00CF2A76">
        <w:rPr>
          <w:vertAlign w:val="superscript"/>
        </w:rPr>
        <w:t xml:space="preserve">1 </w:t>
      </w:r>
      <w:r w:rsidRPr="00CF2A76">
        <w:t>+ 0*2</w:t>
      </w:r>
      <w:r w:rsidRPr="00CF2A76">
        <w:rPr>
          <w:vertAlign w:val="superscript"/>
        </w:rPr>
        <w:t>0</w:t>
      </w:r>
      <w:r w:rsidRPr="00CF2A76">
        <w:rPr>
          <w:vertAlign w:val="superscript"/>
        </w:rPr>
        <w:br/>
      </w:r>
      <w:r w:rsidRPr="00CF2A76">
        <w:t>Potenzwert</w:t>
      </w:r>
      <w:r w:rsidRPr="00CF2A76">
        <w:tab/>
        <w:t>8 + 0 + 2 + 0 = 10</w:t>
      </w:r>
      <w:r w:rsidRPr="00CF2A76">
        <w:rPr>
          <w:vertAlign w:val="subscript"/>
        </w:rPr>
        <w:t>10</w:t>
      </w:r>
    </w:p>
    <w:p w14:paraId="0CB1E3E2" w14:textId="3304C903" w:rsidR="00B837F9" w:rsidRPr="004100D4" w:rsidRDefault="00B837F9" w:rsidP="004100D4">
      <w:pPr>
        <w:pStyle w:val="berschrift2"/>
        <w:rPr>
          <w:vertAlign w:val="subscript"/>
        </w:rPr>
      </w:pPr>
      <w:proofErr w:type="gramStart"/>
      <w:r w:rsidRPr="00CF2A76">
        <w:t>Bin</w:t>
      </w:r>
      <w:proofErr w:type="gramEnd"/>
      <w:r w:rsidRPr="00CF2A76">
        <w:t xml:space="preserve"> -&gt; Hex</w:t>
      </w:r>
    </w:p>
    <w:p w14:paraId="1F7FFBFE" w14:textId="77777777" w:rsidR="00B837F9" w:rsidRPr="00CF2A76" w:rsidRDefault="00B837F9" w:rsidP="00B837F9">
      <w:r w:rsidRPr="00CF2A76">
        <w:rPr>
          <w:noProof/>
          <w:lang w:eastAsia="de-AT"/>
        </w:rPr>
        <w:drawing>
          <wp:inline distT="0" distB="0" distL="0" distR="0" wp14:anchorId="0BF2FD2B" wp14:editId="03E70F73">
            <wp:extent cx="4359859" cy="1117839"/>
            <wp:effectExtent l="0" t="0" r="3175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570" cy="114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252" w14:textId="77777777" w:rsidR="00B837F9" w:rsidRPr="00CF2A76" w:rsidRDefault="00B837F9" w:rsidP="00B837F9">
      <w:pPr>
        <w:pStyle w:val="berschrift2"/>
      </w:pPr>
      <w:r w:rsidRPr="00CF2A76">
        <w:t>Hex -&gt; Dez</w:t>
      </w:r>
    </w:p>
    <w:p w14:paraId="2E5EFDA3" w14:textId="77777777" w:rsidR="00B837F9" w:rsidRPr="00CF2A76" w:rsidRDefault="00B837F9" w:rsidP="00B837F9">
      <w:pPr>
        <w:rPr>
          <w:vertAlign w:val="subscript"/>
        </w:rPr>
      </w:pPr>
      <w:r w:rsidRPr="00CF2A76">
        <w:t>Stellenwert</w:t>
      </w:r>
      <w:r w:rsidRPr="00CF2A76">
        <w:tab/>
        <w:t>2FE</w:t>
      </w:r>
      <w:r w:rsidRPr="00CF2A76">
        <w:rPr>
          <w:vertAlign w:val="subscript"/>
        </w:rPr>
        <w:t>16</w:t>
      </w:r>
      <w:r w:rsidRPr="00CF2A76">
        <w:t xml:space="preserve"> = 2*16</w:t>
      </w:r>
      <w:r w:rsidRPr="00CF2A76">
        <w:rPr>
          <w:vertAlign w:val="superscript"/>
        </w:rPr>
        <w:t>2</w:t>
      </w:r>
      <w:r w:rsidRPr="00CF2A76">
        <w:t xml:space="preserve"> + 15*16</w:t>
      </w:r>
      <w:r w:rsidRPr="00CF2A76">
        <w:rPr>
          <w:vertAlign w:val="superscript"/>
        </w:rPr>
        <w:t>1</w:t>
      </w:r>
      <w:r w:rsidRPr="00CF2A76">
        <w:t xml:space="preserve"> + 14*16</w:t>
      </w:r>
      <w:r w:rsidRPr="00CF2A76">
        <w:rPr>
          <w:vertAlign w:val="superscript"/>
        </w:rPr>
        <w:t>0</w:t>
      </w:r>
      <w:r w:rsidRPr="00CF2A76">
        <w:br/>
        <w:t>Potenzwert</w:t>
      </w:r>
      <w:r w:rsidRPr="00CF2A76">
        <w:tab/>
        <w:t>512 + 240 + 14 = 766</w:t>
      </w:r>
      <w:r w:rsidRPr="00CF2A76">
        <w:rPr>
          <w:vertAlign w:val="subscript"/>
        </w:rPr>
        <w:t>10</w:t>
      </w:r>
    </w:p>
    <w:p w14:paraId="0D351263" w14:textId="77777777" w:rsidR="00B837F9" w:rsidRPr="00CF2A76" w:rsidRDefault="00B837F9" w:rsidP="00B837F9">
      <w:r w:rsidRPr="00CF2A76">
        <w:rPr>
          <w:noProof/>
          <w:lang w:eastAsia="de-AT"/>
        </w:rPr>
        <w:lastRenderedPageBreak/>
        <w:drawing>
          <wp:inline distT="0" distB="0" distL="0" distR="0" wp14:anchorId="480F0DF8" wp14:editId="0497D12B">
            <wp:extent cx="2684678" cy="1416024"/>
            <wp:effectExtent l="0" t="0" r="190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232" cy="14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8E4" w14:textId="30097FF9" w:rsidR="00B837F9" w:rsidRPr="00CF2A76" w:rsidRDefault="00B837F9" w:rsidP="00B837F9">
      <w:r w:rsidRPr="00CF2A76">
        <w:rPr>
          <w:noProof/>
          <w:lang w:eastAsia="de-AT"/>
        </w:rPr>
        <w:drawing>
          <wp:inline distT="0" distB="0" distL="0" distR="0" wp14:anchorId="68AC2823" wp14:editId="2F8CC2CC">
            <wp:extent cx="3381281" cy="158739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177" cy="16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DAD9" w14:textId="77777777" w:rsidR="00B837F9" w:rsidRPr="00CF2A76" w:rsidRDefault="00B837F9" w:rsidP="00B837F9">
      <w:pPr>
        <w:pStyle w:val="berschrift2"/>
      </w:pPr>
      <w:r w:rsidRPr="00CF2A76">
        <w:t>Hex -&gt; Bin</w:t>
      </w:r>
    </w:p>
    <w:p w14:paraId="018697CB" w14:textId="77777777" w:rsidR="00B837F9" w:rsidRPr="00CF2A76" w:rsidRDefault="00B837F9" w:rsidP="00B837F9">
      <w:r w:rsidRPr="00CF2A76">
        <w:rPr>
          <w:noProof/>
          <w:lang w:eastAsia="de-AT"/>
        </w:rPr>
        <w:drawing>
          <wp:inline distT="0" distB="0" distL="0" distR="0" wp14:anchorId="19C06B8A" wp14:editId="05EA3DBA">
            <wp:extent cx="5449824" cy="777345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260" cy="7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6C3" w14:textId="77777777" w:rsidR="004100D4" w:rsidRDefault="00B837F9" w:rsidP="004100D4">
      <w:r w:rsidRPr="00CF2A76">
        <w:rPr>
          <w:noProof/>
          <w:lang w:eastAsia="de-AT"/>
        </w:rPr>
        <w:drawing>
          <wp:inline distT="0" distB="0" distL="0" distR="0" wp14:anchorId="064EC754" wp14:editId="17418692">
            <wp:extent cx="4337913" cy="1574000"/>
            <wp:effectExtent l="0" t="0" r="5715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8195" cy="1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4D42" w14:textId="16FEB04F" w:rsidR="00144065" w:rsidRPr="00CF2A76" w:rsidRDefault="004100D4" w:rsidP="004100D4">
      <w:pPr>
        <w:pStyle w:val="berschrift1"/>
      </w:pPr>
      <w:r w:rsidRPr="00CF2A76"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751A8F88" wp14:editId="482D6C81">
            <wp:simplePos x="0" y="0"/>
            <wp:positionH relativeFrom="column">
              <wp:posOffset>-375920</wp:posOffset>
            </wp:positionH>
            <wp:positionV relativeFrom="paragraph">
              <wp:posOffset>252730</wp:posOffset>
            </wp:positionV>
            <wp:extent cx="2447925" cy="2910205"/>
            <wp:effectExtent l="0" t="0" r="9525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A76">
        <w:rPr>
          <w:noProof/>
        </w:rPr>
        <w:drawing>
          <wp:anchor distT="0" distB="0" distL="114300" distR="114300" simplePos="0" relativeHeight="251658242" behindDoc="0" locked="0" layoutInCell="1" allowOverlap="1" wp14:anchorId="205A379F" wp14:editId="5A7CE01E">
            <wp:simplePos x="0" y="0"/>
            <wp:positionH relativeFrom="column">
              <wp:posOffset>2681605</wp:posOffset>
            </wp:positionH>
            <wp:positionV relativeFrom="paragraph">
              <wp:posOffset>347980</wp:posOffset>
            </wp:positionV>
            <wp:extent cx="3676650" cy="275780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CD5" w:rsidRPr="00CF2A76">
        <w:t>Kommazahlen</w:t>
      </w:r>
    </w:p>
    <w:p w14:paraId="3FB80BAC" w14:textId="448535CC" w:rsidR="00FF2E93" w:rsidRPr="00CF2A76" w:rsidRDefault="00FF2E93" w:rsidP="00144065">
      <w:pPr>
        <w:pStyle w:val="berschrift1"/>
      </w:pPr>
      <w:r w:rsidRPr="00CF2A76">
        <w:t>Negative Zahlen</w:t>
      </w:r>
    </w:p>
    <w:p w14:paraId="1A9E01AA" w14:textId="20D6C087" w:rsidR="002B4582" w:rsidRPr="00CF2A76" w:rsidRDefault="002B4582" w:rsidP="00FF2E93">
      <w:r w:rsidRPr="00CF2A76">
        <w:rPr>
          <w:noProof/>
        </w:rPr>
        <w:drawing>
          <wp:inline distT="0" distB="0" distL="0" distR="0" wp14:anchorId="0C8F484C" wp14:editId="4DE71880">
            <wp:extent cx="2777320" cy="1132725"/>
            <wp:effectExtent l="0" t="0" r="444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712" cy="11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C3F2" w14:textId="10209954" w:rsidR="002B4582" w:rsidRPr="00CF2A76" w:rsidRDefault="00001F51" w:rsidP="00FF2E93">
      <w:r w:rsidRPr="00CF2A76">
        <w:rPr>
          <w:noProof/>
        </w:rPr>
        <w:drawing>
          <wp:inline distT="0" distB="0" distL="0" distR="0" wp14:anchorId="625887B2" wp14:editId="4F0B9AC1">
            <wp:extent cx="3077570" cy="1621220"/>
            <wp:effectExtent l="0" t="0" r="889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235" cy="16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DA45" w14:textId="5BD43977" w:rsidR="00B569B8" w:rsidRPr="00CF2A76" w:rsidRDefault="00B569B8" w:rsidP="00FF2E93">
      <w:r w:rsidRPr="00CF2A76">
        <w:rPr>
          <w:noProof/>
        </w:rPr>
        <w:drawing>
          <wp:inline distT="0" distB="0" distL="0" distR="0" wp14:anchorId="3B52B4C0" wp14:editId="1F4BEB5B">
            <wp:extent cx="3043451" cy="1904745"/>
            <wp:effectExtent l="0" t="0" r="5080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3470" cy="19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6DA8" w14:textId="68987E1C" w:rsidR="005615CF" w:rsidRPr="00CF2A76" w:rsidRDefault="005615CF" w:rsidP="005615CF">
      <w:pPr>
        <w:pStyle w:val="berschrift2"/>
      </w:pPr>
      <w:r w:rsidRPr="00CF2A76">
        <w:t>Zweierkomplement</w:t>
      </w:r>
    </w:p>
    <w:p w14:paraId="056EA197" w14:textId="4F4E0334" w:rsidR="005615CF" w:rsidRPr="00CF2A76" w:rsidRDefault="005615CF" w:rsidP="005615CF">
      <w:r w:rsidRPr="00CF2A76">
        <w:rPr>
          <w:noProof/>
        </w:rPr>
        <w:lastRenderedPageBreak/>
        <w:drawing>
          <wp:inline distT="0" distB="0" distL="0" distR="0" wp14:anchorId="3CF31513" wp14:editId="1D82EF12">
            <wp:extent cx="3309582" cy="1806918"/>
            <wp:effectExtent l="0" t="0" r="5715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679" cy="18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4D83" w14:textId="44E9E99E" w:rsidR="00144065" w:rsidRPr="00CF2A76" w:rsidRDefault="00144065" w:rsidP="00144065">
      <w:pPr>
        <w:pStyle w:val="berschrift1"/>
      </w:pPr>
      <w:r w:rsidRPr="00CF2A76">
        <w:t>Rechnen mit Binärzahlen</w:t>
      </w:r>
    </w:p>
    <w:p w14:paraId="1249D98E" w14:textId="750DCFDD" w:rsidR="00144065" w:rsidRPr="00CF2A76" w:rsidRDefault="00144065" w:rsidP="00144065">
      <w:pPr>
        <w:pStyle w:val="berschrift2"/>
      </w:pPr>
      <w:r w:rsidRPr="00CF2A76">
        <w:t>Addition</w:t>
      </w:r>
    </w:p>
    <w:p w14:paraId="151A1544" w14:textId="6E78DFBE" w:rsidR="00144065" w:rsidRPr="00CF2A76" w:rsidRDefault="00E82D57" w:rsidP="00144065">
      <w:r w:rsidRPr="00CF2A76">
        <w:rPr>
          <w:noProof/>
        </w:rPr>
        <w:drawing>
          <wp:inline distT="0" distB="0" distL="0" distR="0" wp14:anchorId="7F240E0C" wp14:editId="79A12618">
            <wp:extent cx="5760720" cy="1483360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AC7BAA" w:rsidRPr="00CF2A76" w14:paraId="37757EB7" w14:textId="77777777" w:rsidTr="00AC7BA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91D05A" w14:textId="271F3156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F30494" w14:textId="72B4880E" w:rsidR="00D87DF6" w:rsidRPr="00CF2A76" w:rsidRDefault="00A63A24" w:rsidP="00AF6C85">
            <w:r w:rsidRPr="00CF2A76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039395" w14:textId="12D47CCC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4191AC" w14:textId="7CC44D63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7E4576" w14:textId="11D9C069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63B6868" w14:textId="69B72FEB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211B86" w14:textId="33B637EB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29B0EF" w14:textId="708BFB46" w:rsidR="00D87DF6" w:rsidRPr="00CF2A76" w:rsidRDefault="00A63A24" w:rsidP="00AF6C85">
            <w:r w:rsidRPr="00CF2A76">
              <w:t>1</w:t>
            </w:r>
          </w:p>
        </w:tc>
      </w:tr>
      <w:tr w:rsidR="00AC7BAA" w:rsidRPr="00CF2A76" w14:paraId="38EC0CF6" w14:textId="77777777" w:rsidTr="00AC7BAA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B0DAC" w14:textId="77777777" w:rsidR="00D87DF6" w:rsidRPr="00CF2A76" w:rsidRDefault="00D87DF6" w:rsidP="00AF6C8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984099" w14:textId="77777777" w:rsidR="00D87DF6" w:rsidRPr="00CF2A76" w:rsidRDefault="00D87DF6" w:rsidP="00AF6C8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F30180" w14:textId="77777777" w:rsidR="00D87DF6" w:rsidRPr="00CF2A76" w:rsidRDefault="00D87DF6" w:rsidP="00AF6C8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8D7620" w14:textId="77777777" w:rsidR="00D87DF6" w:rsidRPr="00CF2A76" w:rsidRDefault="00D87DF6" w:rsidP="00AF6C8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F96F62" w14:textId="2B28769D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32E091" w14:textId="0067DA25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DDC59D" w14:textId="3355DF64" w:rsidR="00D87DF6" w:rsidRPr="00CF2A76" w:rsidRDefault="00A63A24" w:rsidP="00AF6C85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F2CE94" w14:textId="2196DAD5" w:rsidR="00D87DF6" w:rsidRPr="00CF2A76" w:rsidRDefault="00A63A24" w:rsidP="00AF6C85">
            <w:r w:rsidRPr="00CF2A76">
              <w:t>1</w:t>
            </w:r>
          </w:p>
        </w:tc>
      </w:tr>
      <w:tr w:rsidR="00AC7BAA" w:rsidRPr="00CF2A76" w14:paraId="60C4439D" w14:textId="77777777" w:rsidTr="00AC7BAA"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52BA0352" w14:textId="77777777" w:rsidR="00D87DF6" w:rsidRPr="00CF2A76" w:rsidRDefault="00D87DF6" w:rsidP="00AF6C85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451E4558" w14:textId="37D5DFC4" w:rsidR="00D87DF6" w:rsidRPr="00CF2A76" w:rsidRDefault="002D47C7" w:rsidP="00AF6C85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355711AB" w14:textId="67B2DFC9" w:rsidR="00D87DF6" w:rsidRPr="00CF2A76" w:rsidRDefault="002D47C7" w:rsidP="00AF6C85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684D98A6" w14:textId="4F57A078" w:rsidR="00D87DF6" w:rsidRPr="00CF2A76" w:rsidRDefault="002D47C7" w:rsidP="00AF6C85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E5F5BF" w14:textId="4E81A92D" w:rsidR="00D87DF6" w:rsidRPr="00CF2A76" w:rsidRDefault="002D47C7" w:rsidP="00AF6C85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1140E8" w14:textId="3201BE8D" w:rsidR="00D87DF6" w:rsidRPr="00CF2A76" w:rsidRDefault="002D47C7" w:rsidP="00AF6C85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F3D7AD" w14:textId="799AF884" w:rsidR="00D87DF6" w:rsidRPr="00CF2A76" w:rsidRDefault="00253EA6" w:rsidP="00AF6C85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A5E80D" w14:textId="1BE6A029" w:rsidR="00D87DF6" w:rsidRPr="00CF2A76" w:rsidRDefault="00D87DF6" w:rsidP="00AF6C85">
            <w:pPr>
              <w:rPr>
                <w:color w:val="FF0000"/>
              </w:rPr>
            </w:pPr>
          </w:p>
        </w:tc>
      </w:tr>
      <w:tr w:rsidR="00D87DF6" w:rsidRPr="00CF2A76" w14:paraId="47D05F58" w14:textId="77777777" w:rsidTr="00AC7BAA">
        <w:tc>
          <w:tcPr>
            <w:tcW w:w="0" w:type="auto"/>
            <w:tcBorders>
              <w:left w:val="nil"/>
              <w:right w:val="nil"/>
            </w:tcBorders>
          </w:tcPr>
          <w:p w14:paraId="6462D8D7" w14:textId="57C12DD4" w:rsidR="00D87DF6" w:rsidRPr="00CF2A76" w:rsidRDefault="002D47C7" w:rsidP="00AF6C85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3F25A525" w14:textId="22F6239E" w:rsidR="00D87DF6" w:rsidRPr="00CF2A76" w:rsidRDefault="002D47C7" w:rsidP="00AF6C85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223D4BA5" w14:textId="54400A3E" w:rsidR="00D87DF6" w:rsidRPr="00CF2A76" w:rsidRDefault="002D47C7" w:rsidP="00AF6C85">
            <w:r w:rsidRPr="00CF2A76">
              <w:t>0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248BAC32" w14:textId="6FB401B8" w:rsidR="00D87DF6" w:rsidRPr="00CF2A76" w:rsidRDefault="002D47C7" w:rsidP="00AF6C85">
            <w:r w:rsidRPr="00CF2A76">
              <w:t>0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1D59B6EF" w14:textId="5F4403EE" w:rsidR="00D87DF6" w:rsidRPr="00CF2A76" w:rsidRDefault="002D47C7" w:rsidP="00AF6C85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15CBAE37" w14:textId="07F7F514" w:rsidR="00D87DF6" w:rsidRPr="00CF2A76" w:rsidRDefault="002D47C7" w:rsidP="00AF6C85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41E74115" w14:textId="666B0092" w:rsidR="00D87DF6" w:rsidRPr="00CF2A76" w:rsidRDefault="002D47C7" w:rsidP="00AF6C85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5FB898F2" w14:textId="7CD53F34" w:rsidR="00D87DF6" w:rsidRPr="00CF2A76" w:rsidRDefault="00253EA6" w:rsidP="00AF6C85">
            <w:r w:rsidRPr="00CF2A76">
              <w:t>0</w:t>
            </w:r>
          </w:p>
        </w:tc>
      </w:tr>
    </w:tbl>
    <w:p w14:paraId="7E7E8475" w14:textId="04DFB605" w:rsidR="00F562FD" w:rsidRPr="00CF2A76" w:rsidRDefault="00AF6C85" w:rsidP="00144065">
      <w:r w:rsidRPr="00CF2A76">
        <w:t>+</w:t>
      </w:r>
    </w:p>
    <w:p w14:paraId="333E91CF" w14:textId="76183E64" w:rsidR="00F562FD" w:rsidRPr="00CF2A76" w:rsidRDefault="00F562FD" w:rsidP="00144065"/>
    <w:p w14:paraId="1BD798CF" w14:textId="6B2E17F4" w:rsidR="00F562FD" w:rsidRPr="00CF2A76" w:rsidRDefault="00F562FD" w:rsidP="00144065">
      <w:pPr>
        <w:rPr>
          <w:vertAlign w:val="subscript"/>
        </w:rPr>
      </w:pPr>
      <w:r w:rsidRPr="00CF2A76">
        <w:t>= 206</w:t>
      </w:r>
      <w:r w:rsidRPr="00CF2A76">
        <w:rPr>
          <w:vertAlign w:val="subscript"/>
        </w:rPr>
        <w:t>10</w:t>
      </w:r>
    </w:p>
    <w:p w14:paraId="039969AB" w14:textId="5B456767" w:rsidR="00F562FD" w:rsidRPr="00CF2A76" w:rsidRDefault="00F562FD" w:rsidP="00144065"/>
    <w:tbl>
      <w:tblPr>
        <w:tblStyle w:val="Tabellenraster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F562FD" w:rsidRPr="00CF2A76" w14:paraId="186479E6" w14:textId="77777777" w:rsidTr="006B224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776FFB" w14:textId="395FF1CC" w:rsidR="00F562FD" w:rsidRPr="00CF2A76" w:rsidRDefault="00F562FD" w:rsidP="006B2243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0FC621" w14:textId="48928E0A" w:rsidR="00F562FD" w:rsidRPr="00CF2A76" w:rsidRDefault="00F562FD" w:rsidP="006B2243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C30A094" w14:textId="22483E81" w:rsidR="00F562FD" w:rsidRPr="00CF2A76" w:rsidRDefault="00F562FD" w:rsidP="006B2243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8D1746" w14:textId="617A0CC1" w:rsidR="00F562FD" w:rsidRPr="00CF2A76" w:rsidRDefault="00F562FD" w:rsidP="006B2243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C2932D" w14:textId="05EE4231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694E868" w14:textId="7A6EC0FA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A4CD6D" w14:textId="10251A4D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2699ACD" w14:textId="32E1812B" w:rsidR="00F562FD" w:rsidRPr="00CF2A76" w:rsidRDefault="00B932AF" w:rsidP="006B2243">
            <w:r w:rsidRPr="00CF2A76">
              <w:t>1</w:t>
            </w:r>
          </w:p>
        </w:tc>
      </w:tr>
      <w:tr w:rsidR="00F562FD" w:rsidRPr="00CF2A76" w14:paraId="08DA69A9" w14:textId="77777777" w:rsidTr="006B2243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A534B5" w14:textId="30057338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E400E3" w14:textId="5ACAC571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02C4FA" w14:textId="30702F13" w:rsidR="00F562FD" w:rsidRPr="00CF2A76" w:rsidRDefault="00B932AF" w:rsidP="006B2243">
            <w:r w:rsidRPr="00CF2A76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4B93B9" w14:textId="02953072" w:rsidR="00F562FD" w:rsidRPr="00CF2A76" w:rsidRDefault="00B932AF" w:rsidP="006B2243">
            <w:r w:rsidRPr="00CF2A76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6EDF13" w14:textId="1F4FFE94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709E96" w14:textId="4DFD1ED8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0D3A9" w14:textId="36F2D04B" w:rsidR="00F562FD" w:rsidRPr="00CF2A76" w:rsidRDefault="00B932AF" w:rsidP="006B2243">
            <w:r w:rsidRPr="00CF2A76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44B4D8" w14:textId="206DFF96" w:rsidR="00F562FD" w:rsidRPr="00CF2A76" w:rsidRDefault="00B932AF" w:rsidP="006B2243">
            <w:r w:rsidRPr="00CF2A76">
              <w:t>0</w:t>
            </w:r>
          </w:p>
        </w:tc>
      </w:tr>
      <w:tr w:rsidR="00F562FD" w:rsidRPr="00CF2A76" w14:paraId="26E89DE0" w14:textId="77777777" w:rsidTr="006B2243"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3E142BCC" w14:textId="77777777" w:rsidR="00F562FD" w:rsidRPr="00CF2A76" w:rsidRDefault="00F562FD" w:rsidP="006B224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26E0FBD1" w14:textId="51A28F8C" w:rsidR="00F562FD" w:rsidRPr="00CF2A76" w:rsidRDefault="00F562FD" w:rsidP="006B224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20293813" w14:textId="55B9BD5E" w:rsidR="00F562FD" w:rsidRPr="00CF2A76" w:rsidRDefault="00F562FD" w:rsidP="006B224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6858FEC0" w14:textId="04C9F2A1" w:rsidR="00F562FD" w:rsidRPr="00CF2A76" w:rsidRDefault="00F70421" w:rsidP="006B2243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320163" w14:textId="1A3BC3B8" w:rsidR="00F562FD" w:rsidRPr="00CF2A76" w:rsidRDefault="00B932AF" w:rsidP="006B2243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6C138C" w14:textId="7623FFD9" w:rsidR="00F562FD" w:rsidRPr="00CF2A76" w:rsidRDefault="00F562FD" w:rsidP="006B224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36C0DF" w14:textId="30A99E20" w:rsidR="00F562FD" w:rsidRPr="00CF2A76" w:rsidRDefault="00F562FD" w:rsidP="006B224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91EAC8" w14:textId="1B7943F0" w:rsidR="00F562FD" w:rsidRPr="00CF2A76" w:rsidRDefault="00F562FD" w:rsidP="006B2243">
            <w:pPr>
              <w:rPr>
                <w:color w:val="FF0000"/>
              </w:rPr>
            </w:pPr>
          </w:p>
        </w:tc>
      </w:tr>
      <w:tr w:rsidR="00F562FD" w:rsidRPr="00CF2A76" w14:paraId="16C5381E" w14:textId="77777777" w:rsidTr="006B2243">
        <w:tc>
          <w:tcPr>
            <w:tcW w:w="0" w:type="auto"/>
            <w:tcBorders>
              <w:left w:val="nil"/>
              <w:right w:val="nil"/>
            </w:tcBorders>
          </w:tcPr>
          <w:p w14:paraId="44FD5C16" w14:textId="3E64F0AB" w:rsidR="00F562FD" w:rsidRPr="00CF2A76" w:rsidRDefault="00F70421" w:rsidP="006B224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46C29D4C" w14:textId="0C3DEACA" w:rsidR="00F562FD" w:rsidRPr="00CF2A76" w:rsidRDefault="00F70421" w:rsidP="006B224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33193644" w14:textId="54DBB865" w:rsidR="00F562FD" w:rsidRPr="00CF2A76" w:rsidRDefault="00F70421" w:rsidP="006B2243">
            <w:r w:rsidRPr="00CF2A76">
              <w:t>0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69439762" w14:textId="526DAEE7" w:rsidR="00F562FD" w:rsidRPr="00CF2A76" w:rsidRDefault="00F70421" w:rsidP="006B224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61136BC8" w14:textId="40F4A77B" w:rsidR="00F562FD" w:rsidRPr="00CF2A76" w:rsidRDefault="00F70421" w:rsidP="006B224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411AC80D" w14:textId="1F66AC82" w:rsidR="00F562FD" w:rsidRPr="00CF2A76" w:rsidRDefault="00F70421" w:rsidP="006B2243">
            <w:r w:rsidRPr="00CF2A76">
              <w:t>0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3B795FE2" w14:textId="4AB9C88F" w:rsidR="00F562FD" w:rsidRPr="00CF2A76" w:rsidRDefault="00B932AF" w:rsidP="006B224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3A602DAE" w14:textId="16300197" w:rsidR="00F562FD" w:rsidRPr="00CF2A76" w:rsidRDefault="00B932AF" w:rsidP="006B2243">
            <w:r w:rsidRPr="00CF2A76">
              <w:t>1</w:t>
            </w:r>
          </w:p>
        </w:tc>
      </w:tr>
    </w:tbl>
    <w:p w14:paraId="5719BCF1" w14:textId="09AD03A6" w:rsidR="00E82D57" w:rsidRPr="00CF2A76" w:rsidRDefault="00F70421" w:rsidP="00144065">
      <w:r w:rsidRPr="00CF2A76">
        <w:t>+</w:t>
      </w:r>
    </w:p>
    <w:p w14:paraId="69461C2E" w14:textId="52B02D76" w:rsidR="00144065" w:rsidRPr="00CF2A76" w:rsidRDefault="00144065" w:rsidP="00144065"/>
    <w:p w14:paraId="33495843" w14:textId="0282FBC4" w:rsidR="00144065" w:rsidRPr="00CF2A76" w:rsidRDefault="00F70421" w:rsidP="00B03EEA">
      <w:pPr>
        <w:rPr>
          <w:vertAlign w:val="subscript"/>
        </w:rPr>
      </w:pPr>
      <w:r w:rsidRPr="00CF2A76">
        <w:t xml:space="preserve">= </w:t>
      </w:r>
      <w:r w:rsidR="001E2E06" w:rsidRPr="00CF2A76">
        <w:t>219</w:t>
      </w:r>
      <w:r w:rsidR="001E2E06" w:rsidRPr="00CF2A76">
        <w:rPr>
          <w:vertAlign w:val="subscript"/>
        </w:rPr>
        <w:t>10</w:t>
      </w:r>
    </w:p>
    <w:p w14:paraId="063E0C24" w14:textId="30F47EB8" w:rsidR="001E2E06" w:rsidRPr="00CF2A76" w:rsidRDefault="001333ED" w:rsidP="001333ED">
      <w:pPr>
        <w:pStyle w:val="berschrift2"/>
      </w:pPr>
      <w:r w:rsidRPr="00CF2A76">
        <w:t>Multiplikation</w:t>
      </w:r>
    </w:p>
    <w:p w14:paraId="0CAFDA4A" w14:textId="02375890" w:rsidR="001333ED" w:rsidRPr="00CF2A76" w:rsidRDefault="000727DB" w:rsidP="001333ED">
      <w:r w:rsidRPr="00CF2A76">
        <w:rPr>
          <w:noProof/>
        </w:rPr>
        <w:drawing>
          <wp:anchor distT="0" distB="0" distL="114300" distR="114300" simplePos="0" relativeHeight="251659266" behindDoc="0" locked="0" layoutInCell="1" allowOverlap="1" wp14:anchorId="6A8E1369" wp14:editId="04A77473">
            <wp:simplePos x="0" y="0"/>
            <wp:positionH relativeFrom="margin">
              <wp:posOffset>2027112</wp:posOffset>
            </wp:positionH>
            <wp:positionV relativeFrom="paragraph">
              <wp:posOffset>350292</wp:posOffset>
            </wp:positionV>
            <wp:extent cx="3916393" cy="1604214"/>
            <wp:effectExtent l="0" t="0" r="825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393" cy="160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2A76">
        <w:rPr>
          <w:noProof/>
        </w:rPr>
        <w:drawing>
          <wp:anchor distT="0" distB="0" distL="114300" distR="114300" simplePos="0" relativeHeight="251660290" behindDoc="0" locked="0" layoutInCell="1" allowOverlap="1" wp14:anchorId="0F409B19" wp14:editId="62ED0200">
            <wp:simplePos x="0" y="0"/>
            <wp:positionH relativeFrom="margin">
              <wp:align>left</wp:align>
            </wp:positionH>
            <wp:positionV relativeFrom="paragraph">
              <wp:posOffset>163627</wp:posOffset>
            </wp:positionV>
            <wp:extent cx="1595755" cy="1785620"/>
            <wp:effectExtent l="0" t="0" r="4445" b="508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A4BE0" w14:textId="260BB00F" w:rsidR="00144065" w:rsidRPr="00CF2A76" w:rsidRDefault="00144065" w:rsidP="00144065"/>
    <w:p w14:paraId="1BA55397" w14:textId="5C173ACB" w:rsidR="007B1A24" w:rsidRPr="00CF2A76" w:rsidRDefault="0031018A" w:rsidP="007B1A24">
      <w:pPr>
        <w:tabs>
          <w:tab w:val="left" w:pos="3872"/>
        </w:tabs>
      </w:pPr>
      <w:r w:rsidRPr="00CF2A76">
        <w:lastRenderedPageBreak/>
        <w:t>1101 * 110 =</w:t>
      </w:r>
      <w:r w:rsidR="007B1A24" w:rsidRPr="00CF2A76">
        <w:tab/>
      </w:r>
      <w:r w:rsidR="007B1A24" w:rsidRPr="00CF2A76">
        <w:br/>
      </w:r>
      <w:r w:rsidR="00B211B1" w:rsidRPr="00CF2A76">
        <w:t>1101</w:t>
      </w:r>
      <w:r w:rsidR="00B211B1" w:rsidRPr="00CF2A76">
        <w:br/>
        <w:t xml:space="preserve">   1101</w:t>
      </w:r>
      <w:r w:rsidR="00B211B1" w:rsidRPr="00CF2A76">
        <w:br/>
        <w:t xml:space="preserve">    </w:t>
      </w:r>
      <w:r w:rsidR="003F7A28" w:rsidRPr="00CF2A76">
        <w:t xml:space="preserve"> 0000</w:t>
      </w:r>
      <w:r w:rsidR="003F7A28" w:rsidRPr="00CF2A76">
        <w:br/>
      </w:r>
      <w:r w:rsidR="003F7A28" w:rsidRPr="00CF2A76">
        <w:rPr>
          <w:u w:val="double"/>
        </w:rPr>
        <w:t>1001110</w:t>
      </w:r>
      <w:r w:rsidR="000016B8" w:rsidRPr="00CF2A76">
        <w:rPr>
          <w:u w:val="double"/>
          <w:vertAlign w:val="subscript"/>
        </w:rPr>
        <w:t>2</w:t>
      </w:r>
    </w:p>
    <w:p w14:paraId="08600E6D" w14:textId="0FCD970C" w:rsidR="007B1A24" w:rsidRPr="00CF2A76" w:rsidRDefault="007B1A24" w:rsidP="00144065">
      <w:pPr>
        <w:rPr>
          <w:u w:val="double"/>
          <w:vertAlign w:val="subscript"/>
        </w:rPr>
      </w:pPr>
      <w:r w:rsidRPr="00CF2A76">
        <w:t>1111 * 11</w:t>
      </w:r>
      <w:r w:rsidRPr="00CF2A76">
        <w:br/>
        <w:t>1111</w:t>
      </w:r>
      <w:r w:rsidRPr="00CF2A76">
        <w:br/>
        <w:t xml:space="preserve">  1111</w:t>
      </w:r>
      <w:r w:rsidRPr="00CF2A76">
        <w:br/>
      </w:r>
      <w:r w:rsidRPr="00CF2A76">
        <w:rPr>
          <w:u w:val="double"/>
        </w:rPr>
        <w:t>101101</w:t>
      </w:r>
      <w:r w:rsidRPr="00CF2A76">
        <w:rPr>
          <w:u w:val="double"/>
          <w:vertAlign w:val="subscript"/>
        </w:rPr>
        <w:t>2</w:t>
      </w:r>
    </w:p>
    <w:p w14:paraId="2AD10455" w14:textId="1B39B64E" w:rsidR="00926D02" w:rsidRPr="00CF2A76" w:rsidRDefault="009C34FC" w:rsidP="009C34FC">
      <w:pPr>
        <w:pStyle w:val="berschrift2"/>
      </w:pPr>
      <w:r w:rsidRPr="00CF2A76">
        <w:t>Subtraktion</w:t>
      </w:r>
    </w:p>
    <w:p w14:paraId="1013A0D6" w14:textId="5A4E8674" w:rsidR="009C34FC" w:rsidRPr="00CF2A76" w:rsidRDefault="005A1E15" w:rsidP="009C34FC">
      <w:pPr>
        <w:pStyle w:val="Listenabsatz"/>
        <w:numPr>
          <w:ilvl w:val="0"/>
          <w:numId w:val="1"/>
        </w:numPr>
      </w:pPr>
      <w:r w:rsidRPr="00CF2A76">
        <w:t>Einerkomplement</w:t>
      </w:r>
    </w:p>
    <w:p w14:paraId="11890841" w14:textId="608FB7D3" w:rsidR="005A1E15" w:rsidRPr="00CF2A76" w:rsidRDefault="005A1E15" w:rsidP="005A1E15">
      <w:pPr>
        <w:pStyle w:val="Listenabsatz"/>
        <w:numPr>
          <w:ilvl w:val="1"/>
          <w:numId w:val="1"/>
        </w:numPr>
      </w:pPr>
      <w:r w:rsidRPr="00CF2A76">
        <w:t>0 wird zu 1</w:t>
      </w:r>
    </w:p>
    <w:p w14:paraId="048C1510" w14:textId="2C59AFD5" w:rsidR="005A1E15" w:rsidRPr="00CF2A76" w:rsidRDefault="005A1E15" w:rsidP="005A1E15">
      <w:pPr>
        <w:pStyle w:val="Listenabsatz"/>
        <w:numPr>
          <w:ilvl w:val="1"/>
          <w:numId w:val="1"/>
        </w:numPr>
      </w:pPr>
      <w:r w:rsidRPr="00CF2A76">
        <w:t>1 wird zu 0</w:t>
      </w:r>
    </w:p>
    <w:p w14:paraId="07BB4138" w14:textId="4EB074BD" w:rsidR="005A1E15" w:rsidRPr="00CF2A76" w:rsidRDefault="005A1E15" w:rsidP="005A1E15">
      <w:pPr>
        <w:pStyle w:val="Listenabsatz"/>
        <w:numPr>
          <w:ilvl w:val="1"/>
          <w:numId w:val="1"/>
        </w:numPr>
      </w:pPr>
      <w:r w:rsidRPr="00CF2A76">
        <w:t xml:space="preserve">-&gt; </w:t>
      </w:r>
      <w:r w:rsidR="005B0EBD" w:rsidRPr="00CF2A76">
        <w:t xml:space="preserve">0000 </w:t>
      </w:r>
      <w:r w:rsidR="00D21320" w:rsidRPr="00CF2A76">
        <w:t>0101</w:t>
      </w:r>
      <w:r w:rsidR="005B0EBD" w:rsidRPr="00CF2A76">
        <w:t xml:space="preserve"> </w:t>
      </w:r>
      <w:r w:rsidR="005B0EBD" w:rsidRPr="00CF2A76">
        <w:sym w:font="Wingdings" w:char="F0E0"/>
      </w:r>
      <w:r w:rsidR="005B0EBD" w:rsidRPr="00CF2A76">
        <w:t xml:space="preserve"> 1111 </w:t>
      </w:r>
      <w:r w:rsidR="00D21320" w:rsidRPr="00CF2A76">
        <w:t>1010</w:t>
      </w:r>
    </w:p>
    <w:p w14:paraId="26C77EAA" w14:textId="37040A04" w:rsidR="005B0EBD" w:rsidRPr="00CF2A76" w:rsidRDefault="005B0EBD" w:rsidP="005B0EBD">
      <w:pPr>
        <w:pStyle w:val="Listenabsatz"/>
        <w:numPr>
          <w:ilvl w:val="0"/>
          <w:numId w:val="1"/>
        </w:numPr>
      </w:pPr>
      <w:r w:rsidRPr="00CF2A76">
        <w:t>Zweierkomplement</w:t>
      </w:r>
    </w:p>
    <w:p w14:paraId="31010EED" w14:textId="21109D12" w:rsidR="005B0EBD" w:rsidRPr="00CF2A76" w:rsidRDefault="006B19B6" w:rsidP="005B0EBD">
      <w:pPr>
        <w:pStyle w:val="Listenabsatz"/>
        <w:numPr>
          <w:ilvl w:val="1"/>
          <w:numId w:val="1"/>
        </w:numPr>
      </w:pPr>
      <w:r w:rsidRPr="00CF2A76">
        <w:t>Ein</w:t>
      </w:r>
      <w:r w:rsidR="00CF2A76" w:rsidRPr="00CF2A76">
        <w:t>s</w:t>
      </w:r>
      <w:r w:rsidRPr="00CF2A76">
        <w:t>e</w:t>
      </w:r>
      <w:r w:rsidR="00CF2A76" w:rsidRPr="00CF2A76">
        <w:t>r</w:t>
      </w:r>
      <w:r w:rsidRPr="00CF2A76">
        <w:t>komplement + 1</w:t>
      </w:r>
    </w:p>
    <w:p w14:paraId="6E150820" w14:textId="6B107848" w:rsidR="00311212" w:rsidRPr="00CF2A76" w:rsidRDefault="006B19B6" w:rsidP="00311212">
      <w:pPr>
        <w:pStyle w:val="Listenabsatz"/>
        <w:numPr>
          <w:ilvl w:val="1"/>
          <w:numId w:val="1"/>
        </w:numPr>
      </w:pPr>
      <w:r w:rsidRPr="00CF2A76">
        <w:t xml:space="preserve">-&gt; 1111 </w:t>
      </w:r>
      <w:r w:rsidR="00D21320" w:rsidRPr="00CF2A76">
        <w:t xml:space="preserve">1010 + 1 = </w:t>
      </w:r>
      <w:r w:rsidR="00D21320" w:rsidRPr="00CF2A76">
        <w:rPr>
          <w:highlight w:val="yellow"/>
        </w:rPr>
        <w:t>1</w:t>
      </w:r>
      <w:r w:rsidR="00D21320" w:rsidRPr="00CF2A76">
        <w:t>111 1011</w:t>
      </w:r>
      <w:r w:rsidR="00311212" w:rsidRPr="00CF2A76">
        <w:t xml:space="preserve"> </w:t>
      </w:r>
      <w:r w:rsidR="00311212" w:rsidRPr="00CF2A76">
        <w:sym w:font="Wingdings" w:char="F0E0"/>
      </w:r>
      <w:r w:rsidR="00311212" w:rsidRPr="00CF2A76">
        <w:t xml:space="preserve"> </w:t>
      </w:r>
      <w:r w:rsidR="00F3215F" w:rsidRPr="00CF2A76">
        <w:t xml:space="preserve">5 (erste Zahl </w:t>
      </w:r>
      <w:r w:rsidR="00D26B5A" w:rsidRPr="00CF2A76">
        <w:t>ist 1 also</w:t>
      </w:r>
      <w:r w:rsidR="00F3215F" w:rsidRPr="00CF2A76">
        <w:t>)</w:t>
      </w:r>
      <w:r w:rsidR="00D26B5A" w:rsidRPr="00CF2A76">
        <w:t xml:space="preserve"> </w:t>
      </w:r>
      <w:r w:rsidR="00D26B5A" w:rsidRPr="00CF2A76">
        <w:sym w:font="Wingdings" w:char="F0E0"/>
      </w:r>
      <w:r w:rsidR="00D26B5A" w:rsidRPr="00CF2A76">
        <w:t xml:space="preserve"> -5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CD4A26" w:rsidRPr="00CF2A76" w14:paraId="56B44D71" w14:textId="77777777" w:rsidTr="003F16B9">
        <w:tc>
          <w:tcPr>
            <w:tcW w:w="0" w:type="auto"/>
            <w:tcBorders>
              <w:bottom w:val="single" w:sz="4" w:space="0" w:color="auto"/>
              <w:right w:val="nil"/>
            </w:tcBorders>
          </w:tcPr>
          <w:p w14:paraId="1A8D0447" w14:textId="33AE6CE6" w:rsidR="00CD4A26" w:rsidRPr="00CF2A76" w:rsidRDefault="00CD4A26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2AED7009" w14:textId="6D9CBD66" w:rsidR="00CD4A26" w:rsidRPr="00CF2A76" w:rsidRDefault="00CD4A26" w:rsidP="000508A3">
            <w:r w:rsidRPr="00CF2A76">
              <w:t>1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26865444" w14:textId="6DD30D81" w:rsidR="00CD4A26" w:rsidRPr="00CF2A76" w:rsidRDefault="00CD4A26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4552E146" w14:textId="7C1D08FF" w:rsidR="00CD4A26" w:rsidRPr="00CF2A76" w:rsidRDefault="00CD4A26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3D72F9A4" w14:textId="714B06BE" w:rsidR="00CD4A26" w:rsidRPr="00CF2A76" w:rsidRDefault="00CD4A26" w:rsidP="000508A3">
            <w:r w:rsidRPr="00CF2A76">
              <w:t>1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2EE9E379" w14:textId="70DCEB83" w:rsidR="00CD4A26" w:rsidRPr="00CF2A76" w:rsidRDefault="00CD4A26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5DC85DF7" w14:textId="5A7D5674" w:rsidR="00CD4A26" w:rsidRPr="00CF2A76" w:rsidRDefault="00CD4A26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</w:tcPr>
          <w:p w14:paraId="6AC9B1BB" w14:textId="3362E680" w:rsidR="00CD4A26" w:rsidRPr="00CF2A76" w:rsidRDefault="00CD4A26" w:rsidP="000508A3">
            <w:r w:rsidRPr="00CF2A76">
              <w:t>0</w:t>
            </w:r>
          </w:p>
        </w:tc>
      </w:tr>
      <w:tr w:rsidR="00CD4A26" w:rsidRPr="00CF2A76" w14:paraId="7C699AE2" w14:textId="77777777" w:rsidTr="003F16B9">
        <w:tc>
          <w:tcPr>
            <w:tcW w:w="0" w:type="auto"/>
            <w:tcBorders>
              <w:top w:val="single" w:sz="4" w:space="0" w:color="auto"/>
              <w:bottom w:val="nil"/>
              <w:right w:val="nil"/>
            </w:tcBorders>
          </w:tcPr>
          <w:p w14:paraId="5E0BC14A" w14:textId="4F3C5DC4" w:rsidR="00CD4A26" w:rsidRPr="00CF2A76" w:rsidRDefault="003F16B9" w:rsidP="000508A3">
            <w:r w:rsidRPr="00CF2A76"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286C5E" w14:textId="59E5F826" w:rsidR="00CD4A26" w:rsidRPr="00CF2A76" w:rsidRDefault="003F16B9" w:rsidP="000508A3">
            <w:r w:rsidRPr="00CF2A76"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397E70" w14:textId="666DC2BD" w:rsidR="00CD4A26" w:rsidRPr="00CF2A76" w:rsidRDefault="003F16B9" w:rsidP="000508A3">
            <w:r w:rsidRPr="00CF2A76"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B54A8D" w14:textId="1BD4ACF2" w:rsidR="00CD4A26" w:rsidRPr="00CF2A76" w:rsidRDefault="003F16B9" w:rsidP="000508A3">
            <w:r w:rsidRPr="00CF2A76"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304A92" w14:textId="48FB830D" w:rsidR="00CD4A26" w:rsidRPr="00CF2A76" w:rsidRDefault="003F16B9" w:rsidP="000508A3">
            <w:r w:rsidRPr="00CF2A76"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031A8A" w14:textId="73DF59F8" w:rsidR="00CD4A26" w:rsidRPr="00CF2A76" w:rsidRDefault="003F16B9" w:rsidP="000508A3">
            <w:r w:rsidRPr="00CF2A76"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1DCDC5" w14:textId="5A8B6D89" w:rsidR="00CD4A26" w:rsidRPr="00CF2A76" w:rsidRDefault="003F16B9" w:rsidP="000508A3">
            <w:r w:rsidRPr="00CF2A76"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</w:tcBorders>
          </w:tcPr>
          <w:p w14:paraId="406BA36E" w14:textId="31F61715" w:rsidR="00CD4A26" w:rsidRPr="00CF2A76" w:rsidRDefault="003F16B9" w:rsidP="000508A3">
            <w:r w:rsidRPr="00CF2A76">
              <w:t>1</w:t>
            </w:r>
          </w:p>
        </w:tc>
      </w:tr>
      <w:tr w:rsidR="003F16B9" w:rsidRPr="00CF2A76" w14:paraId="17E53559" w14:textId="77777777" w:rsidTr="003F16B9">
        <w:tc>
          <w:tcPr>
            <w:tcW w:w="0" w:type="auto"/>
            <w:tcBorders>
              <w:top w:val="nil"/>
              <w:bottom w:val="single" w:sz="4" w:space="0" w:color="auto"/>
              <w:right w:val="nil"/>
            </w:tcBorders>
          </w:tcPr>
          <w:p w14:paraId="5DAD120B" w14:textId="1FD7C024" w:rsidR="003F16B9" w:rsidRPr="00CF2A76" w:rsidRDefault="00BF282F" w:rsidP="000508A3">
            <w:r w:rsidRPr="00CF2A76"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9A0B68" w14:textId="77777777" w:rsidR="003F16B9" w:rsidRPr="00CF2A76" w:rsidRDefault="003F16B9" w:rsidP="000508A3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B485B2" w14:textId="77777777" w:rsidR="003F16B9" w:rsidRPr="00CF2A76" w:rsidRDefault="003F16B9" w:rsidP="000508A3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79F39A" w14:textId="77777777" w:rsidR="003F16B9" w:rsidRPr="00CF2A76" w:rsidRDefault="003F16B9" w:rsidP="000508A3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83310A" w14:textId="77777777" w:rsidR="003F16B9" w:rsidRPr="00CF2A76" w:rsidRDefault="003F16B9" w:rsidP="000508A3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D1B29" w14:textId="77777777" w:rsidR="003F16B9" w:rsidRPr="00CF2A76" w:rsidRDefault="003F16B9" w:rsidP="000508A3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07B528" w14:textId="77777777" w:rsidR="003F16B9" w:rsidRPr="00CF2A76" w:rsidRDefault="003F16B9" w:rsidP="000508A3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</w:tcBorders>
          </w:tcPr>
          <w:p w14:paraId="3ABDA163" w14:textId="2BF2D7E0" w:rsidR="003F16B9" w:rsidRPr="00CF2A76" w:rsidRDefault="003F16B9" w:rsidP="000508A3">
            <w:r w:rsidRPr="00CF2A76">
              <w:t>1</w:t>
            </w:r>
          </w:p>
        </w:tc>
      </w:tr>
      <w:tr w:rsidR="003F16B9" w:rsidRPr="00CF2A76" w14:paraId="6ECAE75D" w14:textId="77777777" w:rsidTr="003F16B9">
        <w:tc>
          <w:tcPr>
            <w:tcW w:w="0" w:type="auto"/>
            <w:tcBorders>
              <w:top w:val="single" w:sz="4" w:space="0" w:color="auto"/>
              <w:right w:val="nil"/>
            </w:tcBorders>
          </w:tcPr>
          <w:p w14:paraId="7A67CDD4" w14:textId="77777777" w:rsidR="00CD4A26" w:rsidRPr="00CF2A76" w:rsidRDefault="00CD4A26" w:rsidP="000508A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0CAA20A6" w14:textId="77777777" w:rsidR="00CD4A26" w:rsidRPr="00CF2A76" w:rsidRDefault="00CD4A26" w:rsidP="000508A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7B4B1D00" w14:textId="415C4AB0" w:rsidR="00CD4A26" w:rsidRPr="00CF2A76" w:rsidRDefault="00CD4A26" w:rsidP="000508A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64E72C86" w14:textId="47FE212A" w:rsidR="00CD4A26" w:rsidRPr="00CF2A76" w:rsidRDefault="00CD4A26" w:rsidP="000508A3">
            <w:pPr>
              <w:rPr>
                <w:color w:val="FF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2F784C96" w14:textId="50628667" w:rsidR="00CD4A26" w:rsidRPr="00CF2A76" w:rsidRDefault="00594792" w:rsidP="000508A3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7B50366C" w14:textId="0E913150" w:rsidR="00CD4A26" w:rsidRPr="00CF2A76" w:rsidRDefault="00594792" w:rsidP="000508A3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4F44C98A" w14:textId="50BDAFE8" w:rsidR="00CD4A26" w:rsidRPr="00CF2A76" w:rsidRDefault="00594792" w:rsidP="000508A3">
            <w:pPr>
              <w:rPr>
                <w:color w:val="FF0000"/>
              </w:rPr>
            </w:pPr>
            <w:r w:rsidRPr="00CF2A76">
              <w:rPr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</w:tcBorders>
          </w:tcPr>
          <w:p w14:paraId="1CF49A29" w14:textId="77777777" w:rsidR="00CD4A26" w:rsidRPr="00CF2A76" w:rsidRDefault="00CD4A26" w:rsidP="000508A3">
            <w:pPr>
              <w:rPr>
                <w:color w:val="FF0000"/>
              </w:rPr>
            </w:pPr>
          </w:p>
        </w:tc>
      </w:tr>
      <w:tr w:rsidR="00CD4A26" w:rsidRPr="00CF2A76" w14:paraId="6B72F1D6" w14:textId="77777777" w:rsidTr="00CD4A26">
        <w:tc>
          <w:tcPr>
            <w:tcW w:w="0" w:type="auto"/>
            <w:tcBorders>
              <w:right w:val="nil"/>
            </w:tcBorders>
          </w:tcPr>
          <w:p w14:paraId="791ADE22" w14:textId="5085C776" w:rsidR="00CD4A26" w:rsidRPr="00CF2A76" w:rsidRDefault="00594792" w:rsidP="000508A3">
            <w:r w:rsidRPr="00CF2A76">
              <w:rPr>
                <w:highlight w:val="yellow"/>
              </w:rPr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1B9E7BF7" w14:textId="2FEDCAB1" w:rsidR="00CD4A26" w:rsidRPr="00CF2A76" w:rsidRDefault="00594792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44D6D2CC" w14:textId="424A1AAA" w:rsidR="00CD4A26" w:rsidRPr="00CF2A76" w:rsidRDefault="00594792" w:rsidP="000508A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085E42CD" w14:textId="7DDDD53A" w:rsidR="00CD4A26" w:rsidRPr="00CF2A76" w:rsidRDefault="00594792" w:rsidP="000508A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7B88FC27" w14:textId="6ECB0724" w:rsidR="00CD4A26" w:rsidRPr="00CF2A76" w:rsidRDefault="00594792" w:rsidP="000508A3">
            <w:r w:rsidRPr="00CF2A76">
              <w:t>1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16C8A83A" w14:textId="731D9177" w:rsidR="00CD4A26" w:rsidRPr="00CF2A76" w:rsidRDefault="00594792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  <w:right w:val="nil"/>
            </w:tcBorders>
          </w:tcPr>
          <w:p w14:paraId="2AEA85E0" w14:textId="18123BEA" w:rsidR="00CD4A26" w:rsidRPr="00CF2A76" w:rsidRDefault="00594792" w:rsidP="000508A3">
            <w:r w:rsidRPr="00CF2A76">
              <w:t>0</w:t>
            </w:r>
          </w:p>
        </w:tc>
        <w:tc>
          <w:tcPr>
            <w:tcW w:w="0" w:type="auto"/>
            <w:tcBorders>
              <w:left w:val="nil"/>
            </w:tcBorders>
          </w:tcPr>
          <w:p w14:paraId="021E9CD3" w14:textId="736DA772" w:rsidR="00CD4A26" w:rsidRPr="00CF2A76" w:rsidRDefault="00594792" w:rsidP="000508A3">
            <w:r w:rsidRPr="00CF2A76">
              <w:t>0</w:t>
            </w:r>
          </w:p>
        </w:tc>
      </w:tr>
    </w:tbl>
    <w:p w14:paraId="71E3546B" w14:textId="554AAA15" w:rsidR="00D26B5A" w:rsidRPr="00CF2A76" w:rsidRDefault="00594792" w:rsidP="000508A3">
      <w:pPr>
        <w:rPr>
          <w:vertAlign w:val="subscript"/>
        </w:rPr>
      </w:pPr>
      <w:r w:rsidRPr="00CF2A76">
        <w:t>= 1011 1000</w:t>
      </w:r>
      <w:r w:rsidRPr="00CF2A76">
        <w:rPr>
          <w:vertAlign w:val="subscript"/>
        </w:rPr>
        <w:t>2</w:t>
      </w:r>
      <w:r w:rsidRPr="00CF2A76">
        <w:t xml:space="preserve"> = </w:t>
      </w:r>
      <w:r w:rsidR="005441AA" w:rsidRPr="00CF2A76">
        <w:t xml:space="preserve">128 – 0 – 32 </w:t>
      </w:r>
      <w:r w:rsidR="00646394" w:rsidRPr="00CF2A76">
        <w:t>–</w:t>
      </w:r>
      <w:r w:rsidR="005441AA" w:rsidRPr="00CF2A76">
        <w:t xml:space="preserve"> </w:t>
      </w:r>
      <w:r w:rsidR="00646394" w:rsidRPr="00CF2A76">
        <w:t xml:space="preserve">16 – 8 – 0 – 0 – 0 = </w:t>
      </w:r>
      <w:r w:rsidR="00E82E9C" w:rsidRPr="00CF2A76">
        <w:t>-72</w:t>
      </w:r>
      <w:r w:rsidR="00BF282F" w:rsidRPr="00CF2A76">
        <w:rPr>
          <w:vertAlign w:val="subscript"/>
        </w:rPr>
        <w:t>10</w:t>
      </w:r>
    </w:p>
    <w:p w14:paraId="2C6BCBBC" w14:textId="27AACF45" w:rsidR="008504B9" w:rsidRPr="00CF2A76" w:rsidRDefault="00892FC7" w:rsidP="008504B9">
      <w:pPr>
        <w:pStyle w:val="Listenabsatz"/>
        <w:numPr>
          <w:ilvl w:val="0"/>
          <w:numId w:val="1"/>
        </w:numPr>
      </w:pPr>
      <w:r w:rsidRPr="00CF2A76">
        <w:t xml:space="preserve">Positive Zahl + Negative Zahl (z.B. 12 + </w:t>
      </w:r>
      <w:r w:rsidR="008C7AF6" w:rsidRPr="00CF2A76">
        <w:t>(</w:t>
      </w:r>
      <w:r w:rsidRPr="00CF2A76">
        <w:t>-5</w:t>
      </w:r>
      <w:r w:rsidR="008C7AF6" w:rsidRPr="00CF2A76">
        <w:t>)</w:t>
      </w:r>
      <w:r w:rsidR="00CA53FB" w:rsidRPr="00CF2A76">
        <w:t xml:space="preserve"> = 12 – 5 = 7</w:t>
      </w:r>
      <w:r w:rsidRPr="00CF2A76">
        <w:t>)</w:t>
      </w:r>
    </w:p>
    <w:p w14:paraId="044AF5D3" w14:textId="721F4A5A" w:rsidR="00936917" w:rsidRPr="00CF2A76" w:rsidRDefault="00D30D72" w:rsidP="000508A3">
      <w:r w:rsidRPr="00CF2A76">
        <w:rPr>
          <w:noProof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35744E57" wp14:editId="44030654">
                <wp:simplePos x="0" y="0"/>
                <wp:positionH relativeFrom="column">
                  <wp:posOffset>929005</wp:posOffset>
                </wp:positionH>
                <wp:positionV relativeFrom="paragraph">
                  <wp:posOffset>804449</wp:posOffset>
                </wp:positionV>
                <wp:extent cx="77638" cy="241540"/>
                <wp:effectExtent l="38100" t="0" r="36830" b="6350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38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3AC0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8" o:spid="_x0000_s1026" type="#_x0000_t32" style="position:absolute;margin-left:73.15pt;margin-top:63.35pt;width:6.1pt;height:19pt;flip:x;z-index:251661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" strokecolor="#4579b8 [3044]">
                <v:stroke endarrow="block"/>
              </v:shape>
            </w:pict>
          </mc:Fallback>
        </mc:AlternateContent>
      </w:r>
      <w:r w:rsidR="007C77B7" w:rsidRPr="00CF2A76">
        <w:rPr>
          <w:noProof/>
        </w:rPr>
        <w:drawing>
          <wp:inline distT="0" distB="0" distL="0" distR="0" wp14:anchorId="2592FCF6" wp14:editId="6B4C8911">
            <wp:extent cx="4511615" cy="908589"/>
            <wp:effectExtent l="0" t="0" r="381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1330" cy="91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3098" w14:textId="7D61C427" w:rsidR="007C77B7" w:rsidRPr="00CF2A76" w:rsidRDefault="007C77B7" w:rsidP="000508A3">
      <w:r w:rsidRPr="00CF2A76">
        <w:t>Gestrichene</w:t>
      </w:r>
      <w:r w:rsidR="00956EE5" w:rsidRPr="00CF2A76">
        <w:t xml:space="preserve"> Zahl kann nicht gespeichert werden -&gt; Überlauf -&gt; fällt weg</w:t>
      </w:r>
    </w:p>
    <w:p w14:paraId="2AAF0075" w14:textId="132F4414" w:rsidR="00CA53FB" w:rsidRPr="00CF2A76" w:rsidRDefault="00CA53FB" w:rsidP="000508A3">
      <w:r w:rsidRPr="00CF2A76">
        <w:rPr>
          <w:noProof/>
        </w:rPr>
        <w:drawing>
          <wp:inline distT="0" distB="0" distL="0" distR="0" wp14:anchorId="17538192" wp14:editId="2179784D">
            <wp:extent cx="5760720" cy="11328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0516" w14:textId="5B92ED1D" w:rsidR="00A31735" w:rsidRPr="00CF2A76" w:rsidRDefault="00A31735" w:rsidP="000508A3"/>
    <w:p w14:paraId="2E9F68D3" w14:textId="009A4C4C" w:rsidR="00D515B8" w:rsidRPr="00CF2A76" w:rsidRDefault="00D515B8" w:rsidP="00D515B8">
      <w:pPr>
        <w:pStyle w:val="berschrift2"/>
      </w:pPr>
      <w:r w:rsidRPr="00CF2A76">
        <w:t>Division</w:t>
      </w:r>
    </w:p>
    <w:p w14:paraId="3A6DB8C8" w14:textId="6402A6D1" w:rsidR="00D515B8" w:rsidRPr="00CF2A76" w:rsidRDefault="003B56D8" w:rsidP="00D515B8">
      <w:r w:rsidRPr="00CF2A76">
        <w:rPr>
          <w:noProof/>
        </w:rPr>
        <w:lastRenderedPageBreak/>
        <w:drawing>
          <wp:inline distT="0" distB="0" distL="0" distR="0" wp14:anchorId="54C680A8" wp14:editId="00642E1D">
            <wp:extent cx="4390845" cy="2524058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6502" cy="25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5B8" w:rsidRPr="00CF2A76" w:rsidSect="006849AE">
      <w:headerReference w:type="default" r:id="rId30"/>
      <w:pgSz w:w="11906" w:h="16838"/>
      <w:pgMar w:top="1417" w:right="1417" w:bottom="1134" w:left="1417" w:header="708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C673C0" w14:textId="77777777" w:rsidR="008A3257" w:rsidRDefault="008A3257" w:rsidP="00C02EF0">
      <w:pPr>
        <w:spacing w:after="0" w:line="240" w:lineRule="auto"/>
      </w:pPr>
      <w:r>
        <w:separator/>
      </w:r>
    </w:p>
  </w:endnote>
  <w:endnote w:type="continuationSeparator" w:id="0">
    <w:p w14:paraId="7AB98CE2" w14:textId="77777777" w:rsidR="008A3257" w:rsidRDefault="008A3257" w:rsidP="00C02EF0">
      <w:pPr>
        <w:spacing w:after="0" w:line="240" w:lineRule="auto"/>
      </w:pPr>
      <w:r>
        <w:continuationSeparator/>
      </w:r>
    </w:p>
  </w:endnote>
  <w:endnote w:type="continuationNotice" w:id="1">
    <w:p w14:paraId="3B29BF27" w14:textId="77777777" w:rsidR="008A3257" w:rsidRDefault="008A32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2AD09" w14:textId="77777777" w:rsidR="008A3257" w:rsidRDefault="008A3257" w:rsidP="00C02EF0">
      <w:pPr>
        <w:spacing w:after="0" w:line="240" w:lineRule="auto"/>
      </w:pPr>
      <w:r>
        <w:separator/>
      </w:r>
    </w:p>
  </w:footnote>
  <w:footnote w:type="continuationSeparator" w:id="0">
    <w:p w14:paraId="4E178016" w14:textId="77777777" w:rsidR="008A3257" w:rsidRDefault="008A3257" w:rsidP="00C02EF0">
      <w:pPr>
        <w:spacing w:after="0" w:line="240" w:lineRule="auto"/>
      </w:pPr>
      <w:r>
        <w:continuationSeparator/>
      </w:r>
    </w:p>
  </w:footnote>
  <w:footnote w:type="continuationNotice" w:id="1">
    <w:p w14:paraId="7FA6CC1B" w14:textId="77777777" w:rsidR="008A3257" w:rsidRDefault="008A32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CD3FF" w14:textId="77777777" w:rsidR="006849AE" w:rsidRDefault="00C02EF0">
    <w:pPr>
      <w:pStyle w:val="Kopfzeile"/>
    </w:pPr>
    <w:r>
      <w:rPr>
        <w:noProof/>
        <w:lang w:eastAsia="de-AT"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188AF4A6" wp14:editId="25D84F29">
              <wp:simplePos x="0" y="0"/>
              <wp:positionH relativeFrom="margin">
                <wp:align>left</wp:align>
              </wp:positionH>
              <wp:positionV relativeFrom="topMargin">
                <wp:posOffset>370936</wp:posOffset>
              </wp:positionV>
              <wp:extent cx="6547449" cy="163902"/>
              <wp:effectExtent l="0" t="0" r="0" b="0"/>
              <wp:wrapNone/>
              <wp:docPr id="473" name="Textfeld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7449" cy="163902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D451D8" w14:textId="0BBE18E1" w:rsidR="00C02EF0" w:rsidRDefault="004100D4">
                          <w:pPr>
                            <w:spacing w:after="0" w:line="240" w:lineRule="auto"/>
                          </w:pPr>
                          <w:sdt>
                            <w:sdtPr>
                              <w:alias w:val="Titel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C51420">
                                <w:t>AMA</w:t>
                              </w:r>
                              <w:r w:rsidR="00C02EF0">
                                <w:t xml:space="preserve"> -</w:t>
                              </w:r>
                              <w:r w:rsidR="00302A95">
                                <w:t xml:space="preserve"> </w:t>
                              </w:r>
                              <w:r w:rsidR="00507E29">
                                <w:t>APC</w:t>
                              </w:r>
                            </w:sdtContent>
                          </w:sdt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</w:r>
                          <w:r w:rsidR="006849AE">
                            <w:tab/>
                            <w:t xml:space="preserve"> Tim Hofmann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AF4A6" id="_x0000_t202" coordsize="21600,21600" o:spt="202" path="m,l,21600r21600,l21600,xe">
              <v:stroke joinstyle="miter"/>
              <v:path gradientshapeok="t" o:connecttype="rect"/>
            </v:shapetype>
            <v:shape id="Textfeld 473" o:spid="_x0000_s1026" type="#_x0000_t202" style="position:absolute;margin-left:0;margin-top:29.2pt;width:515.55pt;height:12.9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" o:allowincell="f" filled="f" stroked="f">
              <v:textbox inset=",0,,0">
                <w:txbxContent>
                  <w:p w14:paraId="5DD451D8" w14:textId="0BBE18E1" w:rsidR="00C02EF0" w:rsidRDefault="008A3257">
                    <w:pPr>
                      <w:spacing w:after="0" w:line="240" w:lineRule="auto"/>
                    </w:pPr>
                    <w:sdt>
                      <w:sdtPr>
                        <w:alias w:val="Titel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C51420">
                          <w:t>AMA</w:t>
                        </w:r>
                        <w:r w:rsidR="00C02EF0">
                          <w:t xml:space="preserve"> -</w:t>
                        </w:r>
                        <w:r w:rsidR="00302A95">
                          <w:t xml:space="preserve"> </w:t>
                        </w:r>
                        <w:r w:rsidR="00507E29">
                          <w:t>APC</w:t>
                        </w:r>
                      </w:sdtContent>
                    </w:sdt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</w:r>
                    <w:r w:rsidR="006849AE">
                      <w:tab/>
                      <w:t xml:space="preserve"> Tim Hofmann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de-AT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6619CFA" wp14:editId="19D00ECB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4" name="Textfeld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0C566DDD" w14:textId="038D8784" w:rsidR="00C02EF0" w:rsidRDefault="00C02EF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C7647C" w:rsidRPr="00C7647C">
                            <w:rPr>
                              <w:noProof/>
                              <w:color w:val="FFFFFF" w:themeColor="background1"/>
                              <w:lang w:val="de-DE"/>
                              <w14:numForm w14:val="lining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619CFA" id="Textfeld 474" o:spid="_x0000_s1027" type="#_x0000_t202" style="position:absolute;margin-left:0;margin-top:0;width:1in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" o:allowincell="f" fillcolor="#4f81bd [3204]" stroked="f">
              <v:textbox style="mso-fit-shape-to-text:t" inset=",0,,0">
                <w:txbxContent>
                  <w:p w14:paraId="0C566DDD" w14:textId="038D8784" w:rsidR="00C02EF0" w:rsidRDefault="00C02EF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C7647C" w:rsidRPr="00C7647C">
                      <w:rPr>
                        <w:noProof/>
                        <w:color w:val="FFFFFF" w:themeColor="background1"/>
                        <w:lang w:val="de-DE"/>
                        <w14:numForm w14:val="lining"/>
                      </w:rPr>
                      <w:t>2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6849AE">
      <w:tab/>
    </w:r>
    <w:r w:rsidR="006849AE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D27397"/>
    <w:multiLevelType w:val="hybridMultilevel"/>
    <w:tmpl w:val="66FEA7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420"/>
    <w:rsid w:val="000016B8"/>
    <w:rsid w:val="00001F51"/>
    <w:rsid w:val="000045B3"/>
    <w:rsid w:val="0003044C"/>
    <w:rsid w:val="000417DF"/>
    <w:rsid w:val="000508A3"/>
    <w:rsid w:val="00055B14"/>
    <w:rsid w:val="000727DB"/>
    <w:rsid w:val="000A1A20"/>
    <w:rsid w:val="001333ED"/>
    <w:rsid w:val="00140C58"/>
    <w:rsid w:val="00144065"/>
    <w:rsid w:val="001918A6"/>
    <w:rsid w:val="001D38E2"/>
    <w:rsid w:val="001E2E06"/>
    <w:rsid w:val="001F0502"/>
    <w:rsid w:val="00253EA6"/>
    <w:rsid w:val="00263EA6"/>
    <w:rsid w:val="0027485F"/>
    <w:rsid w:val="00292AD3"/>
    <w:rsid w:val="002B4582"/>
    <w:rsid w:val="002D47C7"/>
    <w:rsid w:val="002E610E"/>
    <w:rsid w:val="00302A95"/>
    <w:rsid w:val="0031018A"/>
    <w:rsid w:val="00311212"/>
    <w:rsid w:val="0032350B"/>
    <w:rsid w:val="0033252E"/>
    <w:rsid w:val="0035494B"/>
    <w:rsid w:val="00364AB5"/>
    <w:rsid w:val="00394BA9"/>
    <w:rsid w:val="003B2191"/>
    <w:rsid w:val="003B56D8"/>
    <w:rsid w:val="003D239E"/>
    <w:rsid w:val="003D3F52"/>
    <w:rsid w:val="003E4924"/>
    <w:rsid w:val="003F16B9"/>
    <w:rsid w:val="003F7A28"/>
    <w:rsid w:val="00400B1D"/>
    <w:rsid w:val="004100D4"/>
    <w:rsid w:val="004323B8"/>
    <w:rsid w:val="004653E8"/>
    <w:rsid w:val="004909F6"/>
    <w:rsid w:val="00497912"/>
    <w:rsid w:val="004A488C"/>
    <w:rsid w:val="004A4962"/>
    <w:rsid w:val="004C37EC"/>
    <w:rsid w:val="004D475B"/>
    <w:rsid w:val="00507E29"/>
    <w:rsid w:val="005441AA"/>
    <w:rsid w:val="005615CF"/>
    <w:rsid w:val="00580083"/>
    <w:rsid w:val="00594792"/>
    <w:rsid w:val="005A1E15"/>
    <w:rsid w:val="005B0EBD"/>
    <w:rsid w:val="005F20D0"/>
    <w:rsid w:val="005F6855"/>
    <w:rsid w:val="0060219C"/>
    <w:rsid w:val="00617F40"/>
    <w:rsid w:val="00643162"/>
    <w:rsid w:val="00646394"/>
    <w:rsid w:val="00650709"/>
    <w:rsid w:val="00674913"/>
    <w:rsid w:val="006849AE"/>
    <w:rsid w:val="0069670C"/>
    <w:rsid w:val="006B19B6"/>
    <w:rsid w:val="006E15E2"/>
    <w:rsid w:val="00733356"/>
    <w:rsid w:val="00737A72"/>
    <w:rsid w:val="00766BE6"/>
    <w:rsid w:val="007B07B0"/>
    <w:rsid w:val="007B1A24"/>
    <w:rsid w:val="007B2DFD"/>
    <w:rsid w:val="007C77B7"/>
    <w:rsid w:val="007D4860"/>
    <w:rsid w:val="008455E2"/>
    <w:rsid w:val="008504B9"/>
    <w:rsid w:val="00876992"/>
    <w:rsid w:val="00892FC7"/>
    <w:rsid w:val="008A3257"/>
    <w:rsid w:val="008C5C84"/>
    <w:rsid w:val="008C7AF6"/>
    <w:rsid w:val="008E6B3A"/>
    <w:rsid w:val="00910BAF"/>
    <w:rsid w:val="00926D02"/>
    <w:rsid w:val="00936917"/>
    <w:rsid w:val="00956EE5"/>
    <w:rsid w:val="00964DFC"/>
    <w:rsid w:val="00970D90"/>
    <w:rsid w:val="00977A78"/>
    <w:rsid w:val="009C34FC"/>
    <w:rsid w:val="009E73EE"/>
    <w:rsid w:val="00A24898"/>
    <w:rsid w:val="00A31735"/>
    <w:rsid w:val="00A43B72"/>
    <w:rsid w:val="00A63A24"/>
    <w:rsid w:val="00A74162"/>
    <w:rsid w:val="00AC6D50"/>
    <w:rsid w:val="00AC7BAA"/>
    <w:rsid w:val="00AF59E7"/>
    <w:rsid w:val="00AF6C85"/>
    <w:rsid w:val="00B03EEA"/>
    <w:rsid w:val="00B132A4"/>
    <w:rsid w:val="00B211B1"/>
    <w:rsid w:val="00B569B8"/>
    <w:rsid w:val="00B80E61"/>
    <w:rsid w:val="00B837F9"/>
    <w:rsid w:val="00B932AF"/>
    <w:rsid w:val="00BF282F"/>
    <w:rsid w:val="00BF3CAF"/>
    <w:rsid w:val="00C02EF0"/>
    <w:rsid w:val="00C147CD"/>
    <w:rsid w:val="00C42EB1"/>
    <w:rsid w:val="00C434A5"/>
    <w:rsid w:val="00C51420"/>
    <w:rsid w:val="00C7647C"/>
    <w:rsid w:val="00CA5204"/>
    <w:rsid w:val="00CA53FB"/>
    <w:rsid w:val="00CA5F93"/>
    <w:rsid w:val="00CD4A26"/>
    <w:rsid w:val="00CF2A76"/>
    <w:rsid w:val="00D21320"/>
    <w:rsid w:val="00D26B5A"/>
    <w:rsid w:val="00D30D72"/>
    <w:rsid w:val="00D515B8"/>
    <w:rsid w:val="00D86A16"/>
    <w:rsid w:val="00D87DF6"/>
    <w:rsid w:val="00DE1CD5"/>
    <w:rsid w:val="00DF19B9"/>
    <w:rsid w:val="00E013B3"/>
    <w:rsid w:val="00E0705D"/>
    <w:rsid w:val="00E157BB"/>
    <w:rsid w:val="00E64826"/>
    <w:rsid w:val="00E669C4"/>
    <w:rsid w:val="00E82D57"/>
    <w:rsid w:val="00E82E9C"/>
    <w:rsid w:val="00EA69D3"/>
    <w:rsid w:val="00EA708F"/>
    <w:rsid w:val="00ED508B"/>
    <w:rsid w:val="00ED5E35"/>
    <w:rsid w:val="00EF7C41"/>
    <w:rsid w:val="00F03E09"/>
    <w:rsid w:val="00F3215F"/>
    <w:rsid w:val="00F562FD"/>
    <w:rsid w:val="00F70421"/>
    <w:rsid w:val="00FF2E93"/>
    <w:rsid w:val="00FF3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C5E45D0"/>
  <w15:docId w15:val="{83A231DD-200D-422A-A397-53144912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562FD"/>
    <w:pPr>
      <w:jc w:val="left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A69D3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3356"/>
    <w:pPr>
      <w:spacing w:after="0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33356"/>
    <w:pPr>
      <w:spacing w:after="0"/>
      <w:outlineLvl w:val="2"/>
    </w:pPr>
    <w:rPr>
      <w:smallCaps/>
      <w:spacing w:val="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33356"/>
    <w:pPr>
      <w:spacing w:after="0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33356"/>
    <w:pPr>
      <w:spacing w:after="0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33356"/>
    <w:pPr>
      <w:spacing w:after="0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33356"/>
    <w:pPr>
      <w:spacing w:after="0"/>
      <w:outlineLvl w:val="6"/>
    </w:pPr>
    <w:rPr>
      <w:b/>
      <w:bCs/>
      <w:smallCaps/>
      <w:color w:val="F79646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33356"/>
    <w:pPr>
      <w:spacing w:after="0"/>
      <w:outlineLvl w:val="7"/>
    </w:pPr>
    <w:rPr>
      <w:b/>
      <w:bCs/>
      <w:i/>
      <w:iCs/>
      <w:smallCaps/>
      <w:color w:val="E36C0A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33356"/>
    <w:pPr>
      <w:spacing w:after="0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33356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33356"/>
    <w:rPr>
      <w:smallCaps/>
      <w:color w:val="262626" w:themeColor="text1" w:themeTint="D9"/>
      <w:sz w:val="52"/>
      <w:szCs w:val="52"/>
    </w:rPr>
  </w:style>
  <w:style w:type="paragraph" w:styleId="Kopfzeile">
    <w:name w:val="header"/>
    <w:basedOn w:val="Standard"/>
    <w:link w:val="KopfzeileZchn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02EF0"/>
  </w:style>
  <w:style w:type="paragraph" w:styleId="Fuzeile">
    <w:name w:val="footer"/>
    <w:basedOn w:val="Standard"/>
    <w:link w:val="FuzeileZchn"/>
    <w:uiPriority w:val="99"/>
    <w:unhideWhenUsed/>
    <w:rsid w:val="00C02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02EF0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2E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2EF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A69D3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335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3335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3335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33356"/>
    <w:rPr>
      <w:smallCaps/>
      <w:color w:val="E36C0A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33356"/>
    <w:rPr>
      <w:smallCaps/>
      <w:color w:val="F79646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33356"/>
    <w:rPr>
      <w:b/>
      <w:bCs/>
      <w:smallCaps/>
      <w:color w:val="F79646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33356"/>
    <w:rPr>
      <w:b/>
      <w:bCs/>
      <w:i/>
      <w:iCs/>
      <w:smallCaps/>
      <w:color w:val="E36C0A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33356"/>
    <w:rPr>
      <w:b/>
      <w:bCs/>
      <w:i/>
      <w:iCs/>
      <w:smallCaps/>
      <w:color w:val="984806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733356"/>
    <w:rPr>
      <w:b/>
      <w:bCs/>
      <w:caps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3335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3335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733356"/>
    <w:rPr>
      <w:b/>
      <w:bCs/>
      <w:color w:val="F79646" w:themeColor="accent6"/>
    </w:rPr>
  </w:style>
  <w:style w:type="character" w:styleId="Hervorhebung">
    <w:name w:val="Emphasis"/>
    <w:uiPriority w:val="20"/>
    <w:qFormat/>
    <w:rsid w:val="00733356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EA69D3"/>
    <w:pPr>
      <w:spacing w:after="0" w:line="240" w:lineRule="auto"/>
      <w:jc w:val="left"/>
    </w:pPr>
  </w:style>
  <w:style w:type="paragraph" w:styleId="Zitat">
    <w:name w:val="Quote"/>
    <w:basedOn w:val="Standard"/>
    <w:next w:val="Standard"/>
    <w:link w:val="ZitatZchn"/>
    <w:uiPriority w:val="29"/>
    <w:qFormat/>
    <w:rsid w:val="0073335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73335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33356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33356"/>
    <w:rPr>
      <w:b/>
      <w:bCs/>
      <w:i/>
      <w:iCs/>
    </w:rPr>
  </w:style>
  <w:style w:type="character" w:styleId="SchwacheHervorhebung">
    <w:name w:val="Subtle Emphasis"/>
    <w:uiPriority w:val="19"/>
    <w:qFormat/>
    <w:rsid w:val="00733356"/>
    <w:rPr>
      <w:i/>
      <w:iCs/>
    </w:rPr>
  </w:style>
  <w:style w:type="character" w:styleId="IntensiveHervorhebung">
    <w:name w:val="Intense Emphasis"/>
    <w:uiPriority w:val="21"/>
    <w:qFormat/>
    <w:rsid w:val="00733356"/>
    <w:rPr>
      <w:b/>
      <w:bCs/>
      <w:i/>
      <w:iCs/>
      <w:color w:val="F79646" w:themeColor="accent6"/>
      <w:spacing w:val="10"/>
    </w:rPr>
  </w:style>
  <w:style w:type="character" w:styleId="SchwacherVerweis">
    <w:name w:val="Subtle Reference"/>
    <w:uiPriority w:val="31"/>
    <w:qFormat/>
    <w:rsid w:val="00733356"/>
    <w:rPr>
      <w:b/>
      <w:bCs/>
    </w:rPr>
  </w:style>
  <w:style w:type="character" w:styleId="IntensiverVerweis">
    <w:name w:val="Intense Reference"/>
    <w:uiPriority w:val="32"/>
    <w:qFormat/>
    <w:rsid w:val="0073335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73335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733356"/>
    <w:pPr>
      <w:outlineLvl w:val="9"/>
    </w:pPr>
  </w:style>
  <w:style w:type="table" w:styleId="Tabellenraster">
    <w:name w:val="Table Grid"/>
    <w:basedOn w:val="NormaleTabelle"/>
    <w:uiPriority w:val="59"/>
    <w:rsid w:val="00D87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C3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imho\Documents\Benutzerdefinierte%20Office-Vorlagen\School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C0AE18120907E45A16442AFE45E0942" ma:contentTypeVersion="2" ma:contentTypeDescription="Ein neues Dokument erstellen." ma:contentTypeScope="" ma:versionID="1b8d00b7d26d6e1f031cac217cbd7035">
  <xsd:schema xmlns:xsd="http://www.w3.org/2001/XMLSchema" xmlns:xs="http://www.w3.org/2001/XMLSchema" xmlns:p="http://schemas.microsoft.com/office/2006/metadata/properties" xmlns:ns3="b3aa33b6-2aa8-437d-9a69-a26f602636f9" targetNamespace="http://schemas.microsoft.com/office/2006/metadata/properties" ma:root="true" ma:fieldsID="c71f48dcba688bafce8b5637f349f90e" ns3:_="">
    <xsd:import namespace="b3aa33b6-2aa8-437d-9a69-a26f60263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aa33b6-2aa8-437d-9a69-a26f602636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0E5645-7DDB-4561-A02F-65BBC3EEC4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aa33b6-2aa8-437d-9a69-a26f60263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38CA84-985D-4654-9AE1-9251466D29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74A3FA5-A5CD-49AC-948D-EA9E80FFE3A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46E435-FA08-486A-AA4F-5E527EDB242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School.dotx</Template>
  <TotalTime>0</TotalTime>
  <Pages>6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AMA - APC</vt:lpstr>
    </vt:vector>
  </TitlesOfParts>
  <Company>Hewlett-Packard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 - APC</dc:title>
  <dc:subject/>
  <dc:creator>Tim Hofmann</dc:creator>
  <cp:keywords/>
  <cp:lastModifiedBy>Tim Hofmann</cp:lastModifiedBy>
  <cp:revision>97</cp:revision>
  <cp:lastPrinted>2019-05-06T15:02:00Z</cp:lastPrinted>
  <dcterms:created xsi:type="dcterms:W3CDTF">2021-02-15T06:45:00Z</dcterms:created>
  <dcterms:modified xsi:type="dcterms:W3CDTF">2021-03-04T13:30:00Z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0x0101005C0AE18120907E45A16442AFE45E0942</vt:lpwstr>
  </property>
  <property fmtid="{D5CDD505-2E9C-101B-9397-08002B2CF9AE}" pid="3" name="IsMyDocuments">
    <vt:bool>true</vt:bool>
  </property>
</Properties>
</file>